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4FEB8" w14:textId="0DB76638" w:rsidR="00754403" w:rsidRPr="00403EF6" w:rsidRDefault="003E0263" w:rsidP="00884081">
      <w:pPr>
        <w:pStyle w:val="Title"/>
        <w:jc w:val="center"/>
      </w:pPr>
      <w:r>
        <w:t>ECEN-</w:t>
      </w:r>
      <w:proofErr w:type="gramStart"/>
      <w:r>
        <w:t xml:space="preserve">361  </w:t>
      </w:r>
      <w:r w:rsidR="00754403" w:rsidRPr="00403EF6">
        <w:t>Lab</w:t>
      </w:r>
      <w:proofErr w:type="gramEnd"/>
      <w:r w:rsidR="00754403" w:rsidRPr="00403EF6">
        <w:t>-0</w:t>
      </w:r>
      <w:r w:rsidR="00CD7895">
        <w:t>8</w:t>
      </w:r>
      <w:r w:rsidR="00B564A4">
        <w:t>-Part2</w:t>
      </w:r>
      <w:r w:rsidR="0090458F">
        <w:t xml:space="preserve">: </w:t>
      </w:r>
      <w:r w:rsidR="00B564A4">
        <w:t>ADC / Sampling</w:t>
      </w:r>
    </w:p>
    <w:p w14:paraId="54B07129" w14:textId="7B1F6B4A" w:rsidR="001574D8" w:rsidRPr="002703A2" w:rsidRDefault="001574D8" w:rsidP="002B6F81">
      <w:pPr>
        <w:pStyle w:val="Heading1"/>
        <w:rPr>
          <w:color w:val="FF0000"/>
        </w:rPr>
      </w:pPr>
      <w:r>
        <w:t>NAM</w:t>
      </w:r>
      <w:r w:rsidR="00376AB8">
        <w:t>E:</w:t>
      </w:r>
      <w:r w:rsidR="002703A2">
        <w:rPr>
          <w:color w:val="FF0000"/>
        </w:rPr>
        <w:tab/>
      </w:r>
      <w:r w:rsidRPr="002703A2">
        <w:rPr>
          <w:color w:val="FF0000"/>
        </w:rPr>
        <w:t xml:space="preserve"> ___________________________________</w:t>
      </w:r>
    </w:p>
    <w:p w14:paraId="11DCA739" w14:textId="6DACE726" w:rsidR="00754403" w:rsidRDefault="00754403" w:rsidP="002B6F81">
      <w:pPr>
        <w:pStyle w:val="Heading1"/>
      </w:pPr>
      <w:r w:rsidRPr="002B6F81">
        <w:t>Introduction</w:t>
      </w:r>
      <w:r w:rsidR="001E03E1">
        <w:t xml:space="preserve"> and Objective</w:t>
      </w:r>
      <w:r w:rsidR="007848AA">
        <w:t>s</w:t>
      </w:r>
      <w:r w:rsidR="001E03E1">
        <w:t xml:space="preserve"> of the Lab</w:t>
      </w:r>
    </w:p>
    <w:p w14:paraId="3853DC0E" w14:textId="20CA33D7" w:rsidR="00326AF4" w:rsidRDefault="00326AF4" w:rsidP="007D1169">
      <w:pPr>
        <w:tabs>
          <w:tab w:val="left" w:pos="1710"/>
        </w:tabs>
        <w:ind w:left="1710" w:hanging="1170"/>
        <w:jc w:val="left"/>
      </w:pPr>
      <w:r w:rsidRPr="007D1169">
        <w:rPr>
          <w:rFonts w:ascii="Verdana Pro Cond" w:hAnsi="Verdana Pro Cond"/>
          <w:color w:val="7030A0"/>
          <w:szCs w:val="24"/>
        </w:rPr>
        <w:t>Part 1:</w:t>
      </w:r>
      <w:r w:rsidR="003C2B1E">
        <w:tab/>
      </w:r>
      <w:r w:rsidR="008901A1">
        <w:t xml:space="preserve">Understand </w:t>
      </w:r>
      <w:r w:rsidR="00B564A4">
        <w:t xml:space="preserve">ADC operations &amp; triggering control via </w:t>
      </w:r>
      <w:proofErr w:type="gramStart"/>
      <w:r w:rsidR="00B564A4">
        <w:t>timer</w:t>
      </w:r>
      <w:proofErr w:type="gramEnd"/>
    </w:p>
    <w:p w14:paraId="1DE94A12" w14:textId="6E4DC699" w:rsidR="00326AF4" w:rsidRDefault="00326AF4" w:rsidP="007D1169">
      <w:pPr>
        <w:tabs>
          <w:tab w:val="left" w:pos="1080"/>
          <w:tab w:val="left" w:pos="1710"/>
        </w:tabs>
        <w:ind w:left="1710" w:hanging="1170"/>
        <w:jc w:val="left"/>
      </w:pPr>
      <w:r w:rsidRPr="007D1169">
        <w:rPr>
          <w:rFonts w:ascii="Verdana Pro Cond" w:hAnsi="Verdana Pro Cond"/>
          <w:color w:val="7030A0"/>
          <w:szCs w:val="24"/>
        </w:rPr>
        <w:t>Part 2:</w:t>
      </w:r>
      <w:r>
        <w:tab/>
      </w:r>
      <w:r w:rsidR="00BA2E47">
        <w:t>Observe the effects of sampling ra</w:t>
      </w:r>
      <w:r w:rsidR="00C54BD9">
        <w:t>te on an ADC</w:t>
      </w:r>
      <w:r w:rsidR="00D07830">
        <w:t xml:space="preserve">, via a Serial-port-based graphical </w:t>
      </w:r>
      <w:proofErr w:type="gramStart"/>
      <w:r w:rsidR="00D07830">
        <w:t>tool</w:t>
      </w:r>
      <w:proofErr w:type="gramEnd"/>
    </w:p>
    <w:p w14:paraId="4819C474" w14:textId="77777777" w:rsidR="009E219A" w:rsidRPr="00CF7291" w:rsidRDefault="009E219A" w:rsidP="006745E1">
      <w:pPr>
        <w:rPr>
          <w:rFonts w:ascii="Verdana Pro Cond" w:hAnsi="Verdana Pro Cond"/>
          <w:color w:val="000000" w:themeColor="text1"/>
          <w:szCs w:val="24"/>
        </w:rPr>
      </w:pPr>
    </w:p>
    <w:p w14:paraId="76FDBEB7" w14:textId="76BC4EA2" w:rsidR="000E4DCF" w:rsidRDefault="000E4DCF" w:rsidP="006745E1">
      <w:r w:rsidRPr="00CF7291">
        <w:rPr>
          <w:color w:val="000000" w:themeColor="text1"/>
        </w:rPr>
        <w:t>For each of the parts, follow the instructions, then fill in answers to the questions</w:t>
      </w:r>
      <w:r w:rsidR="00427FAB" w:rsidRPr="00CF7291">
        <w:rPr>
          <w:color w:val="000000" w:themeColor="text1"/>
        </w:rPr>
        <w:t xml:space="preserve">.  Expected answers are </w:t>
      </w:r>
      <w:r w:rsidR="00427FAB">
        <w:t xml:space="preserve">indicated in the boxes with </w:t>
      </w:r>
      <w:r w:rsidR="00427FAB" w:rsidRPr="00427FAB">
        <w:rPr>
          <w:color w:val="FF0000"/>
        </w:rPr>
        <w:t>red text/spaces to fill in answers</w:t>
      </w:r>
      <w:r w:rsidR="00427FAB">
        <w:t>.</w:t>
      </w:r>
      <w:r w:rsidR="00E46097">
        <w:t xml:space="preserve"> </w:t>
      </w:r>
      <w:r w:rsidR="00080366">
        <w:t xml:space="preserve"> </w:t>
      </w:r>
      <w:r w:rsidR="00F70516">
        <w:t xml:space="preserve">Repositories must be </w:t>
      </w:r>
      <w:proofErr w:type="gramStart"/>
      <w:r w:rsidR="00F70516">
        <w:t>pushed,</w:t>
      </w:r>
      <w:proofErr w:type="gramEnd"/>
      <w:r w:rsidR="00F70516">
        <w:t xml:space="preserve"> code will be run.</w:t>
      </w:r>
    </w:p>
    <w:p w14:paraId="5907F47F" w14:textId="3AB11100" w:rsidR="002B6F81" w:rsidRDefault="005611C1" w:rsidP="009362C0">
      <w:pPr>
        <w:pStyle w:val="Heading1"/>
      </w:pPr>
      <w:r>
        <w:t xml:space="preserve">Lab </w:t>
      </w:r>
      <w:r w:rsidR="008E7F1F">
        <w:t>Instructions</w:t>
      </w:r>
    </w:p>
    <w:p w14:paraId="0480592C" w14:textId="7F7DB200" w:rsidR="00293762" w:rsidRPr="00293762" w:rsidRDefault="00742B6B" w:rsidP="00293762">
      <w:pPr>
        <w:pStyle w:val="Heading2"/>
      </w:pPr>
      <w:r>
        <w:t>Overview of System</w:t>
      </w:r>
    </w:p>
    <w:p w14:paraId="52890E41" w14:textId="283E6389" w:rsidR="00D46B2D" w:rsidRDefault="0098696F" w:rsidP="0098696F">
      <w:r>
        <w:t>Th</w:t>
      </w:r>
      <w:r w:rsidR="009E219A">
        <w:t>is</w:t>
      </w:r>
      <w:r>
        <w:t xml:space="preserve"> projec</w:t>
      </w:r>
      <w:r w:rsidR="009E219A">
        <w:t>t continues from Lab-08, where the Nucleo</w:t>
      </w:r>
      <w:r w:rsidR="00722045">
        <w:t xml:space="preserve">-64 was used to create various quality sine-wave outputs via a </w:t>
      </w:r>
      <w:r w:rsidR="003E27D4">
        <w:t>DMA-controlled DAC</w:t>
      </w:r>
      <w:r w:rsidR="00D171D0">
        <w:t>, reading from tables</w:t>
      </w:r>
      <w:r w:rsidR="003E27D4">
        <w:t xml:space="preserve">.  This project will use that </w:t>
      </w:r>
      <w:r w:rsidR="00D171D0">
        <w:t xml:space="preserve">same portion of the lab to </w:t>
      </w:r>
      <w:r w:rsidR="00E1537B">
        <w:t>provide an on-board sine wave that will then be fed back into the ADC for this portion of the lab.  For thi</w:t>
      </w:r>
      <w:r w:rsidR="002A5782">
        <w:t xml:space="preserve">s lab, the wire below will be required, as the </w:t>
      </w:r>
      <w:r w:rsidR="009102B4">
        <w:t>electric signal is driven out from PA4 and sampled in with PC3:</w:t>
      </w:r>
    </w:p>
    <w:p w14:paraId="4902FDB0" w14:textId="77777777" w:rsidR="00B513F5" w:rsidRDefault="00B513F5" w:rsidP="0098696F"/>
    <w:p w14:paraId="152F00A5" w14:textId="0AF07875" w:rsidR="00D46B2D" w:rsidRDefault="00293762" w:rsidP="0098696F">
      <w:r w:rsidRPr="00293762">
        <w:drawing>
          <wp:inline distT="0" distB="0" distL="0" distR="0" wp14:anchorId="4649EA02" wp14:editId="587BB219">
            <wp:extent cx="6858000" cy="4032250"/>
            <wp:effectExtent l="0" t="0" r="0" b="6350"/>
            <wp:docPr id="28509317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93178" name="Picture 1" descr="A diagram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789D" w14:textId="6538AB1B" w:rsidR="00F020B2" w:rsidRDefault="00F020B2" w:rsidP="0098696F">
      <w:pPr>
        <w:rPr>
          <w:noProof/>
        </w:rPr>
      </w:pPr>
    </w:p>
    <w:p w14:paraId="09E64935" w14:textId="77777777" w:rsidR="00B513F5" w:rsidRDefault="00B513F5" w:rsidP="00B513F5">
      <w:pPr>
        <w:jc w:val="left"/>
      </w:pPr>
    </w:p>
    <w:p w14:paraId="27F35421" w14:textId="4D5AAE25" w:rsidR="00826539" w:rsidRDefault="008E7FCC" w:rsidP="00742B6B">
      <w:pPr>
        <w:pStyle w:val="Heading2"/>
        <w:rPr>
          <w:noProof/>
        </w:rPr>
      </w:pPr>
      <w:r>
        <w:rPr>
          <w:noProof/>
        </w:rPr>
        <w:br w:type="column"/>
      </w:r>
      <w:r w:rsidR="002E5B5A">
        <w:rPr>
          <w:noProof/>
        </w:rPr>
        <w:lastRenderedPageBreak/>
        <w:t>Par</w:t>
      </w:r>
      <w:r w:rsidR="00EF3CB7">
        <w:rPr>
          <w:noProof/>
        </w:rPr>
        <w:t xml:space="preserve">t 1:  </w:t>
      </w:r>
      <w:r w:rsidR="00B546F7">
        <w:rPr>
          <w:noProof/>
        </w:rPr>
        <w:t xml:space="preserve">Modifying the ADC Sample Rate and </w:t>
      </w:r>
      <w:r w:rsidR="00D63137">
        <w:rPr>
          <w:noProof/>
        </w:rPr>
        <w:t>seeing</w:t>
      </w:r>
      <w:r w:rsidR="00422953">
        <w:rPr>
          <w:noProof/>
        </w:rPr>
        <w:t xml:space="preserve"> </w:t>
      </w:r>
    </w:p>
    <w:p w14:paraId="08E57B08" w14:textId="77777777" w:rsidR="005F34A3" w:rsidRDefault="005F34A3" w:rsidP="005F34A3">
      <w:pPr>
        <w:pStyle w:val="Heading3"/>
      </w:pPr>
      <w:r>
        <w:t>Accept the Assignment, Download the repo, Run the code.</w:t>
      </w:r>
    </w:p>
    <w:p w14:paraId="66AD96E1" w14:textId="77777777" w:rsidR="005F34A3" w:rsidRPr="00AF4754" w:rsidRDefault="005F34A3" w:rsidP="005F34A3">
      <w:pPr>
        <w:ind w:left="360"/>
      </w:pPr>
      <w:r>
        <w:t>Your board should show “1000” on the 7-seg display</w:t>
      </w:r>
    </w:p>
    <w:p w14:paraId="2C821FB0" w14:textId="77777777" w:rsidR="005F34A3" w:rsidRDefault="005F34A3" w:rsidP="005F34A3">
      <w:pPr>
        <w:ind w:left="360"/>
      </w:pPr>
    </w:p>
    <w:p w14:paraId="170676A3" w14:textId="27268133" w:rsidR="005F34A3" w:rsidRDefault="005F34A3" w:rsidP="005F34A3">
      <w:pPr>
        <w:ind w:left="360"/>
        <w:jc w:val="left"/>
      </w:pPr>
      <w:r>
        <w:t xml:space="preserve">The 7-Seg LEDs indicate which of the points-per-cycle table is being used to output the DAC waveform.:10, 100, 1000.  These values </w:t>
      </w:r>
      <w:r w:rsidR="007369AB">
        <w:t>can still be</w:t>
      </w:r>
      <w:r>
        <w:t xml:space="preserve"> cycled by pressing S1. </w:t>
      </w:r>
      <w:r w:rsidR="00750D31">
        <w:t xml:space="preserve"> </w:t>
      </w:r>
      <w:r w:rsidR="007369AB" w:rsidRPr="003C7ADD">
        <w:rPr>
          <w:color w:val="FF0000"/>
        </w:rPr>
        <w:t xml:space="preserve">For this lab, </w:t>
      </w:r>
      <w:r w:rsidR="007A4D4A" w:rsidRPr="003C7ADD">
        <w:rPr>
          <w:color w:val="FF0000"/>
        </w:rPr>
        <w:t xml:space="preserve">there will be no need (maybe </w:t>
      </w:r>
      <w:r w:rsidR="007A4D4A" w:rsidRPr="003C7ADD">
        <w:rPr>
          <w:i/>
          <w:iCs/>
          <w:color w:val="FF0000"/>
        </w:rPr>
        <w:t>Extra Credit</w:t>
      </w:r>
      <w:r w:rsidR="007A4D4A" w:rsidRPr="003C7ADD">
        <w:rPr>
          <w:color w:val="FF0000"/>
        </w:rPr>
        <w:t xml:space="preserve">) to </w:t>
      </w:r>
      <w:r w:rsidR="00750D31" w:rsidRPr="003C7ADD">
        <w:rPr>
          <w:color w:val="FF0000"/>
        </w:rPr>
        <w:t xml:space="preserve">use </w:t>
      </w:r>
      <w:r w:rsidR="007A4D4A" w:rsidRPr="003C7ADD">
        <w:rPr>
          <w:color w:val="FF0000"/>
        </w:rPr>
        <w:t>any of the other values</w:t>
      </w:r>
      <w:r w:rsidR="00671A03" w:rsidRPr="003C7ADD">
        <w:rPr>
          <w:color w:val="FF0000"/>
        </w:rPr>
        <w:t xml:space="preserve"> generated by our DAC</w:t>
      </w:r>
      <w:r w:rsidR="00671A03" w:rsidRPr="00750D31">
        <w:rPr>
          <w:b/>
          <w:bCs/>
          <w:color w:val="FF0000"/>
        </w:rPr>
        <w:t>!</w:t>
      </w:r>
    </w:p>
    <w:p w14:paraId="4ACB4A44" w14:textId="6E7B07FD" w:rsidR="00422953" w:rsidRDefault="00422953" w:rsidP="00422953"/>
    <w:p w14:paraId="1C526656" w14:textId="593526D7" w:rsidR="00AF4754" w:rsidRDefault="002544D9" w:rsidP="00AF4754">
      <w:pPr>
        <w:pStyle w:val="Heading3"/>
      </w:pPr>
      <w:r>
        <w:rPr>
          <w:noProof/>
        </w:rPr>
        <w:drawing>
          <wp:anchor distT="0" distB="0" distL="114300" distR="114300" simplePos="0" relativeHeight="251679752" behindDoc="1" locked="0" layoutInCell="1" allowOverlap="1" wp14:anchorId="2897ECC5" wp14:editId="13850727">
            <wp:simplePos x="0" y="0"/>
            <wp:positionH relativeFrom="column">
              <wp:posOffset>5207635</wp:posOffset>
            </wp:positionH>
            <wp:positionV relativeFrom="paragraph">
              <wp:posOffset>74930</wp:posOffset>
            </wp:positionV>
            <wp:extent cx="1833245" cy="1744980"/>
            <wp:effectExtent l="196533" t="184467" r="192087" b="192088"/>
            <wp:wrapTight wrapText="bothSides">
              <wp:wrapPolygon edited="0">
                <wp:start x="23773" y="397"/>
                <wp:lineTo x="23325" y="-2433"/>
                <wp:lineTo x="1328" y="-2433"/>
                <wp:lineTo x="-2039" y="397"/>
                <wp:lineTo x="-2039" y="20912"/>
                <wp:lineTo x="-1590" y="21148"/>
                <wp:lineTo x="1552" y="23742"/>
                <wp:lineTo x="20631" y="23742"/>
                <wp:lineTo x="23325" y="21620"/>
                <wp:lineTo x="23773" y="20912"/>
                <wp:lineTo x="23773" y="397"/>
              </wp:wrapPolygon>
            </wp:wrapTight>
            <wp:docPr id="953838955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38955" name="Picture 1" descr="A circuit board with wire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09" r="11930"/>
                    <a:stretch/>
                  </pic:blipFill>
                  <pic:spPr bwMode="auto">
                    <a:xfrm rot="16200000">
                      <a:off x="0" y="0"/>
                      <a:ext cx="1833245" cy="1744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754">
        <w:t>Connect the DAC out to the ADC in</w:t>
      </w:r>
    </w:p>
    <w:p w14:paraId="6C8298DB" w14:textId="0699539F" w:rsidR="00EB630A" w:rsidRDefault="00AF4754" w:rsidP="00AF4754">
      <w:pPr>
        <w:ind w:left="360"/>
        <w:jc w:val="left"/>
      </w:pPr>
      <w:r>
        <w:t>You’ll need a single jumper (from your ECEN-106 kits or available during lab time).</w:t>
      </w:r>
    </w:p>
    <w:p w14:paraId="7A270AF1" w14:textId="22626E3E" w:rsidR="002544D9" w:rsidRDefault="002544D9" w:rsidP="00AF4754">
      <w:pPr>
        <w:ind w:left="360"/>
        <w:jc w:val="left"/>
        <w:rPr>
          <w:noProof/>
        </w:rPr>
      </w:pPr>
    </w:p>
    <w:p w14:paraId="7DEBE1CD" w14:textId="65F0929B" w:rsidR="00D75436" w:rsidRPr="000333B0" w:rsidRDefault="00E9158C" w:rsidP="00AF4754">
      <w:pPr>
        <w:ind w:left="360"/>
        <w:jc w:val="left"/>
      </w:pPr>
      <w:r>
        <w:t>Use a female-to-female jumper</w:t>
      </w:r>
      <w:r>
        <w:t xml:space="preserve"> to c</w:t>
      </w:r>
      <w:r w:rsidR="00AF4754">
        <w:t>onnect the DAC-out to the ADC-in</w:t>
      </w:r>
      <w:r>
        <w:br/>
      </w:r>
      <w:r w:rsidR="00AF4754">
        <w:t xml:space="preserve">(CN-7.32 </w:t>
      </w:r>
      <w:r w:rsidR="00AF4754">
        <w:sym w:font="Wingdings" w:char="F0E0"/>
      </w:r>
      <w:r w:rsidR="00AF4754">
        <w:t xml:space="preserve"> CN-7.37)</w:t>
      </w:r>
      <w:r w:rsidR="007369AB">
        <w:t>.</w:t>
      </w:r>
      <w:r w:rsidR="005F34A3">
        <w:br/>
      </w:r>
    </w:p>
    <w:p w14:paraId="02C9D7B9" w14:textId="20F62064" w:rsidR="007214B1" w:rsidRDefault="00975FB0" w:rsidP="007214B1">
      <w:pPr>
        <w:pStyle w:val="Heading3"/>
      </w:pPr>
      <w:r>
        <w:t xml:space="preserve">Run / Use a Serial </w:t>
      </w:r>
      <w:r w:rsidR="00FD61F9">
        <w:t>Plotter.</w:t>
      </w:r>
    </w:p>
    <w:p w14:paraId="38EF3D2D" w14:textId="5543D0BC" w:rsidR="00976F84" w:rsidRDefault="00FD61F9" w:rsidP="00976F84">
      <w:pPr>
        <w:ind w:left="360"/>
        <w:jc w:val="left"/>
      </w:pPr>
      <w:r>
        <w:t xml:space="preserve">For this lab, you’ll be </w:t>
      </w:r>
      <w:r w:rsidR="001965F6">
        <w:t xml:space="preserve">looking at the sampled output of the ADC, by using </w:t>
      </w:r>
      <w:r w:rsidR="00EA6E60">
        <w:t xml:space="preserve">software that reads </w:t>
      </w:r>
      <w:r w:rsidR="00BF1D26">
        <w:t>ASCII values of data points and plots them.  There</w:t>
      </w:r>
      <w:r w:rsidR="00976F84">
        <w:t xml:space="preserve"> are several free solutions.  The following two have been tried and work equally well:</w:t>
      </w:r>
    </w:p>
    <w:p w14:paraId="15601CD3" w14:textId="384EE11A" w:rsidR="00750EC6" w:rsidRDefault="002544D9" w:rsidP="00DB2602">
      <w:pPr>
        <w:pStyle w:val="Heading3"/>
        <w:numPr>
          <w:ilvl w:val="1"/>
          <w:numId w:val="28"/>
        </w:numPr>
        <w:ind w:left="1080"/>
      </w:pPr>
      <w:r w:rsidRPr="00A7027F">
        <w:drawing>
          <wp:anchor distT="0" distB="0" distL="114300" distR="114300" simplePos="0" relativeHeight="251702280" behindDoc="1" locked="0" layoutInCell="1" allowOverlap="1" wp14:anchorId="0A905A3F" wp14:editId="7FFAB2D0">
            <wp:simplePos x="0" y="0"/>
            <wp:positionH relativeFrom="column">
              <wp:posOffset>4440114</wp:posOffset>
            </wp:positionH>
            <wp:positionV relativeFrom="paragraph">
              <wp:posOffset>38735</wp:posOffset>
            </wp:positionV>
            <wp:extent cx="2671445" cy="1194435"/>
            <wp:effectExtent l="0" t="0" r="0" b="5715"/>
            <wp:wrapTight wrapText="bothSides">
              <wp:wrapPolygon edited="0">
                <wp:start x="0" y="0"/>
                <wp:lineTo x="0" y="21359"/>
                <wp:lineTo x="21410" y="21359"/>
                <wp:lineTo x="21410" y="0"/>
                <wp:lineTo x="0" y="0"/>
              </wp:wrapPolygon>
            </wp:wrapTight>
            <wp:docPr id="467749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49187" name="Picture 1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33"/>
                    <a:stretch/>
                  </pic:blipFill>
                  <pic:spPr bwMode="auto">
                    <a:xfrm>
                      <a:off x="0" y="0"/>
                      <a:ext cx="2671445" cy="119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EC6">
        <w:t>Option 1:  Arduino Serial Plotter</w:t>
      </w:r>
    </w:p>
    <w:p w14:paraId="1D959F77" w14:textId="678D71AD" w:rsidR="00976F84" w:rsidRDefault="00750EC6" w:rsidP="00DB2602">
      <w:pPr>
        <w:ind w:left="1080"/>
        <w:jc w:val="left"/>
      </w:pPr>
      <w:r>
        <w:t xml:space="preserve">If you have already used and still have </w:t>
      </w:r>
      <w:r w:rsidR="00976F84">
        <w:t>Arduino</w:t>
      </w:r>
      <w:r>
        <w:t xml:space="preserve"> installed, this is an eas</w:t>
      </w:r>
      <w:r w:rsidR="00EE4C5C">
        <w:t>y solution.</w:t>
      </w:r>
      <w:r w:rsidR="001738A3">
        <w:t xml:space="preserve">   Open Ar</w:t>
      </w:r>
      <w:r w:rsidR="00EA3EB5">
        <w:t>duino, set the correct COM Port</w:t>
      </w:r>
      <w:r w:rsidR="00A7027F">
        <w:t>, and open the Tools/Serial Plotter:</w:t>
      </w:r>
    </w:p>
    <w:p w14:paraId="1B25235B" w14:textId="60C5DCCF" w:rsidR="00744B80" w:rsidRDefault="00744B80" w:rsidP="001A1640">
      <w:pPr>
        <w:pStyle w:val="Heading3"/>
        <w:numPr>
          <w:ilvl w:val="1"/>
          <w:numId w:val="28"/>
        </w:numPr>
        <w:ind w:left="1080"/>
      </w:pPr>
      <w:r>
        <w:t xml:space="preserve">Option </w:t>
      </w:r>
      <w:r>
        <w:t>2</w:t>
      </w:r>
      <w:r>
        <w:t xml:space="preserve">:  </w:t>
      </w:r>
      <w:proofErr w:type="spellStart"/>
      <w:proofErr w:type="gramStart"/>
      <w:r w:rsidR="00FF0200">
        <w:t>SerialPlot</w:t>
      </w:r>
      <w:proofErr w:type="spellEnd"/>
      <w:r w:rsidR="00FF0200">
        <w:t xml:space="preserve">  (</w:t>
      </w:r>
      <w:proofErr w:type="gramEnd"/>
      <w:r w:rsidR="00FF0200">
        <w:fldChar w:fldCharType="begin"/>
      </w:r>
      <w:r w:rsidR="00FF0200">
        <w:instrText>HYPERLINK "https://hackaday.io/project/5334-serialplot-realtime-plotting-software"</w:instrText>
      </w:r>
      <w:r w:rsidR="00FF0200">
        <w:fldChar w:fldCharType="separate"/>
      </w:r>
      <w:r w:rsidR="00FF0200" w:rsidRPr="00FF0200">
        <w:rPr>
          <w:rStyle w:val="Hyperlink"/>
        </w:rPr>
        <w:t>LINK HERE</w:t>
      </w:r>
      <w:r w:rsidR="00FF0200">
        <w:fldChar w:fldCharType="end"/>
      </w:r>
      <w:r w:rsidR="00FF0200">
        <w:t>)</w:t>
      </w:r>
    </w:p>
    <w:p w14:paraId="07184B77" w14:textId="2BA267C5" w:rsidR="00A7027F" w:rsidRDefault="00744B80" w:rsidP="001A1640">
      <w:pPr>
        <w:ind w:left="1080"/>
        <w:jc w:val="left"/>
      </w:pPr>
      <w:r>
        <w:t xml:space="preserve">If you </w:t>
      </w:r>
      <w:r w:rsidR="004C1907">
        <w:t xml:space="preserve">don’t have Arduino or want to use something different (like for Mac or Linux), </w:t>
      </w:r>
      <w:proofErr w:type="spellStart"/>
      <w:r w:rsidR="004C1907">
        <w:t>SerialPlot</w:t>
      </w:r>
      <w:proofErr w:type="spellEnd"/>
      <w:r w:rsidR="004C1907">
        <w:t xml:space="preserve"> works very well.  Install from the link above, connect the correct COM port, and set the </w:t>
      </w:r>
      <w:r w:rsidR="00797B56">
        <w:t>“Plot Width”</w:t>
      </w:r>
      <w:r w:rsidR="004C1907">
        <w:t xml:space="preserve"> to about 100.</w:t>
      </w:r>
    </w:p>
    <w:p w14:paraId="0559FD69" w14:textId="676F2854" w:rsidR="00976F84" w:rsidRDefault="00976F84" w:rsidP="00976F84">
      <w:pPr>
        <w:ind w:left="360"/>
        <w:jc w:val="left"/>
      </w:pPr>
    </w:p>
    <w:p w14:paraId="2FC9F9AC" w14:textId="6A3311A1" w:rsidR="00976F84" w:rsidRDefault="008332A8" w:rsidP="00976F84">
      <w:pPr>
        <w:ind w:left="360"/>
        <w:jc w:val="left"/>
      </w:pPr>
      <w:r>
        <w:t xml:space="preserve">Either of these graphing tools should instantly be showing the </w:t>
      </w:r>
      <w:r w:rsidR="00797B56">
        <w:t>output of the ADC:</w:t>
      </w:r>
    </w:p>
    <w:p w14:paraId="0377378A" w14:textId="05F25BD6" w:rsidR="00797B56" w:rsidRPr="002544D9" w:rsidRDefault="002544D9" w:rsidP="002544D9">
      <w:pPr>
        <w:tabs>
          <w:tab w:val="left" w:pos="7200"/>
        </w:tabs>
        <w:ind w:left="450" w:firstLine="1710"/>
        <w:jc w:val="left"/>
        <w:rPr>
          <w:b/>
          <w:bCs/>
        </w:rPr>
      </w:pPr>
      <w:r w:rsidRPr="002544D9">
        <w:rPr>
          <w:b/>
          <w:bCs/>
        </w:rPr>
        <w:drawing>
          <wp:anchor distT="0" distB="0" distL="114300" distR="114300" simplePos="0" relativeHeight="251706376" behindDoc="1" locked="0" layoutInCell="1" allowOverlap="1" wp14:anchorId="265F4310" wp14:editId="3DB9CFA6">
            <wp:simplePos x="0" y="0"/>
            <wp:positionH relativeFrom="margin">
              <wp:align>right</wp:align>
            </wp:positionH>
            <wp:positionV relativeFrom="paragraph">
              <wp:posOffset>302564</wp:posOffset>
            </wp:positionV>
            <wp:extent cx="3024505" cy="2377440"/>
            <wp:effectExtent l="0" t="0" r="4445" b="3810"/>
            <wp:wrapTight wrapText="bothSides">
              <wp:wrapPolygon edited="0">
                <wp:start x="0" y="0"/>
                <wp:lineTo x="0" y="21462"/>
                <wp:lineTo x="21496" y="21462"/>
                <wp:lineTo x="21496" y="0"/>
                <wp:lineTo x="0" y="0"/>
              </wp:wrapPolygon>
            </wp:wrapTight>
            <wp:docPr id="66227830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78302" name="Picture 1" descr="A screen shot of a graph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70FF" w:rsidRPr="002544D9">
        <w:rPr>
          <w:b/>
          <w:bCs/>
          <w:noProof/>
        </w:rPr>
        <w:drawing>
          <wp:anchor distT="0" distB="0" distL="114300" distR="114300" simplePos="0" relativeHeight="251705352" behindDoc="1" locked="0" layoutInCell="1" allowOverlap="1" wp14:anchorId="638C8E3B" wp14:editId="4CD505CD">
            <wp:simplePos x="0" y="0"/>
            <wp:positionH relativeFrom="column">
              <wp:posOffset>67310</wp:posOffset>
            </wp:positionH>
            <wp:positionV relativeFrom="paragraph">
              <wp:posOffset>342900</wp:posOffset>
            </wp:positionV>
            <wp:extent cx="3388995" cy="2329180"/>
            <wp:effectExtent l="0" t="0" r="1905" b="0"/>
            <wp:wrapTight wrapText="bothSides">
              <wp:wrapPolygon edited="0">
                <wp:start x="0" y="0"/>
                <wp:lineTo x="0" y="21376"/>
                <wp:lineTo x="21491" y="21376"/>
                <wp:lineTo x="21491" y="0"/>
                <wp:lineTo x="0" y="0"/>
              </wp:wrapPolygon>
            </wp:wrapTight>
            <wp:docPr id="2654915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91566" name="Picture 1" descr="A screen 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08"/>
                    <a:stretch/>
                  </pic:blipFill>
                  <pic:spPr bwMode="auto">
                    <a:xfrm>
                      <a:off x="0" y="0"/>
                      <a:ext cx="3388995" cy="232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070FF" w:rsidRPr="002544D9">
        <w:rPr>
          <w:b/>
          <w:bCs/>
        </w:rPr>
        <w:t>SerialPlot</w:t>
      </w:r>
      <w:proofErr w:type="spellEnd"/>
      <w:r w:rsidR="000070FF" w:rsidRPr="002544D9">
        <w:rPr>
          <w:b/>
          <w:bCs/>
        </w:rPr>
        <w:tab/>
        <w:t xml:space="preserve">Arduino </w:t>
      </w:r>
      <w:r w:rsidR="006E41A8" w:rsidRPr="002544D9">
        <w:rPr>
          <w:b/>
          <w:bCs/>
        </w:rPr>
        <w:t>Serial Plotter</w:t>
      </w:r>
      <w:r w:rsidR="000070FF" w:rsidRPr="002544D9">
        <w:rPr>
          <w:b/>
          <w:bCs/>
        </w:rPr>
        <w:t xml:space="preserve"> </w:t>
      </w:r>
    </w:p>
    <w:p w14:paraId="051959BA" w14:textId="40EC5A24" w:rsidR="002544D9" w:rsidRPr="002C4D2B" w:rsidRDefault="00F168E4" w:rsidP="002C4D2B">
      <w:pPr>
        <w:tabs>
          <w:tab w:val="left" w:pos="5670"/>
        </w:tabs>
        <w:jc w:val="right"/>
        <w:rPr>
          <w:i/>
          <w:iCs/>
        </w:rPr>
      </w:pPr>
      <w:r w:rsidRPr="002C4D2B">
        <w:rPr>
          <w:i/>
          <w:iCs/>
        </w:rPr>
        <w:t>For the lab, “Serial Plot” will be shown, but results are very similar.</w:t>
      </w:r>
    </w:p>
    <w:p w14:paraId="468A40FF" w14:textId="20A09806" w:rsidR="00F168E4" w:rsidRDefault="00BC7614" w:rsidP="00F168E4">
      <w:pPr>
        <w:tabs>
          <w:tab w:val="left" w:pos="5670"/>
        </w:tabs>
        <w:jc w:val="left"/>
      </w:pPr>
      <w:r>
        <w:t xml:space="preserve">Note that you can see the data on the COM port as well by opening a serial terminal emulator, like PuTTY.  You can’t connect both PuTTY AND the plotting program at the same time.  </w:t>
      </w:r>
    </w:p>
    <w:p w14:paraId="6726AF68" w14:textId="22F609DF" w:rsidR="00830AF7" w:rsidRDefault="005460C9" w:rsidP="00830AF7">
      <w:pPr>
        <w:pStyle w:val="Heading3"/>
      </w:pPr>
      <w:r>
        <w:lastRenderedPageBreak/>
        <w:t>Sample Rate with button</w:t>
      </w:r>
      <w:r w:rsidR="00485AEC">
        <w:t>:</w:t>
      </w:r>
      <w:r>
        <w:t xml:space="preserve"> S3</w:t>
      </w:r>
    </w:p>
    <w:p w14:paraId="0C4DC00E" w14:textId="37DDAE09" w:rsidR="009B6BF6" w:rsidRDefault="008B0788" w:rsidP="00E54098">
      <w:pPr>
        <w:jc w:val="left"/>
      </w:pPr>
      <w:r>
        <w:t>The on-chip SineWave Generator (at 1000pts/period)</w:t>
      </w:r>
      <w:r w:rsidR="00133333">
        <w:t xml:space="preserve"> is set to output </w:t>
      </w:r>
      <w:r w:rsidR="007552E7">
        <w:t xml:space="preserve">exactly 1Hz. </w:t>
      </w:r>
      <w:r w:rsidR="006E7E55">
        <w:t xml:space="preserve"> This was shown in the last </w:t>
      </w:r>
      <w:proofErr w:type="gramStart"/>
      <w:r w:rsidR="006E7E55">
        <w:t xml:space="preserve">lab, </w:t>
      </w:r>
      <w:r w:rsidR="00FF05F8">
        <w:t>and</w:t>
      </w:r>
      <w:proofErr w:type="gramEnd"/>
      <w:r w:rsidR="006E7E55">
        <w:t xml:space="preserve"> can be </w:t>
      </w:r>
      <w:r w:rsidR="00CE74F7">
        <w:t>verified with the Saleae (or other</w:t>
      </w:r>
      <w:r w:rsidR="00EF61EB">
        <w:t xml:space="preserve"> tool</w:t>
      </w:r>
      <w:r w:rsidR="0012386A">
        <w:t xml:space="preserve">), by </w:t>
      </w:r>
      <w:r w:rsidR="009B6BF6">
        <w:t>looking at the connecting wire.</w:t>
      </w:r>
    </w:p>
    <w:p w14:paraId="72D8337F" w14:textId="745C9118" w:rsidR="009B6BF6" w:rsidRDefault="009B6BF6" w:rsidP="00E54098">
      <w:pPr>
        <w:jc w:val="left"/>
      </w:pPr>
    </w:p>
    <w:p w14:paraId="739C1F56" w14:textId="43ACA91F" w:rsidR="00241173" w:rsidRDefault="00A041C9" w:rsidP="00E54098">
      <w:pPr>
        <w:jc w:val="left"/>
      </w:pPr>
      <w:r>
        <w:t>Should be clear at this point</w:t>
      </w:r>
      <w:r w:rsidR="00B84BE4">
        <w:t>:</w:t>
      </w:r>
    </w:p>
    <w:p w14:paraId="3CED56ED" w14:textId="6EE5EA75" w:rsidR="00241173" w:rsidRDefault="00B84BE4" w:rsidP="00E54098">
      <w:pPr>
        <w:pStyle w:val="ListParagraph"/>
        <w:numPr>
          <w:ilvl w:val="0"/>
          <w:numId w:val="53"/>
        </w:numPr>
        <w:jc w:val="left"/>
      </w:pPr>
      <w:r>
        <w:t>T</w:t>
      </w:r>
      <w:r w:rsidR="009B6BF6">
        <w:t>he Sal</w:t>
      </w:r>
      <w:r w:rsidR="000F6FC8">
        <w:t xml:space="preserve">eae measurement is </w:t>
      </w:r>
      <w:r w:rsidR="00A041C9">
        <w:t>on</w:t>
      </w:r>
      <w:r w:rsidR="000F6FC8">
        <w:t xml:space="preserve"> the DAC out</w:t>
      </w:r>
      <w:r w:rsidR="008B0788">
        <w:t>put</w:t>
      </w:r>
      <w:r w:rsidR="000F6FC8">
        <w:t xml:space="preserve">. </w:t>
      </w:r>
      <w:r w:rsidR="00241173">
        <w:t xml:space="preserve"> It’s being driven by the Nucleo-64</w:t>
      </w:r>
    </w:p>
    <w:p w14:paraId="0046510F" w14:textId="7C730D9F" w:rsidR="00F90658" w:rsidRPr="00E54098" w:rsidRDefault="000F6FC8" w:rsidP="00E54098">
      <w:pPr>
        <w:pStyle w:val="ListParagraph"/>
        <w:numPr>
          <w:ilvl w:val="0"/>
          <w:numId w:val="53"/>
        </w:numPr>
        <w:jc w:val="left"/>
      </w:pPr>
      <w:r>
        <w:t xml:space="preserve">We are measuring the ADC results </w:t>
      </w:r>
      <w:r w:rsidR="00241173">
        <w:t>of that signal</w:t>
      </w:r>
      <w:r w:rsidR="00C670B3">
        <w:t xml:space="preserve"> with the graphic </w:t>
      </w:r>
      <w:r w:rsidR="00FC290E">
        <w:t xml:space="preserve">plotting </w:t>
      </w:r>
      <w:proofErr w:type="gramStart"/>
      <w:r w:rsidR="00FC290E">
        <w:t>tool</w:t>
      </w:r>
      <w:proofErr w:type="gramEnd"/>
    </w:p>
    <w:p w14:paraId="3631B5FA" w14:textId="3AB23192" w:rsidR="00FC290E" w:rsidRDefault="00FC290E" w:rsidP="00E54098">
      <w:pPr>
        <w:jc w:val="left"/>
      </w:pPr>
    </w:p>
    <w:p w14:paraId="588980F2" w14:textId="221C4AEB" w:rsidR="00FC2C8A" w:rsidRDefault="00D202AC" w:rsidP="00E54098">
      <w:pPr>
        <w:jc w:val="left"/>
      </w:pPr>
      <w:r w:rsidRPr="00D202AC">
        <w:drawing>
          <wp:anchor distT="0" distB="0" distL="114300" distR="114300" simplePos="0" relativeHeight="251708424" behindDoc="1" locked="0" layoutInCell="1" allowOverlap="1" wp14:anchorId="215DBC89" wp14:editId="7D183578">
            <wp:simplePos x="0" y="0"/>
            <wp:positionH relativeFrom="column">
              <wp:posOffset>4874260</wp:posOffset>
            </wp:positionH>
            <wp:positionV relativeFrom="paragraph">
              <wp:posOffset>10160</wp:posOffset>
            </wp:positionV>
            <wp:extent cx="2278380" cy="3362960"/>
            <wp:effectExtent l="0" t="0" r="7620" b="8890"/>
            <wp:wrapTight wrapText="bothSides">
              <wp:wrapPolygon edited="0">
                <wp:start x="0" y="0"/>
                <wp:lineTo x="0" y="21535"/>
                <wp:lineTo x="21492" y="21535"/>
                <wp:lineTo x="21492" y="0"/>
                <wp:lineTo x="0" y="0"/>
              </wp:wrapPolygon>
            </wp:wrapTight>
            <wp:docPr id="1909991180" name="Picture 1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91180" name="Picture 1" descr="A close-up of a circuit boar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62E6">
        <w:t>In this lab, we</w:t>
      </w:r>
      <w:r w:rsidR="00E54098">
        <w:t xml:space="preserve"> will change </w:t>
      </w:r>
      <w:r w:rsidR="00C670B3">
        <w:t xml:space="preserve">the </w:t>
      </w:r>
      <w:r w:rsidR="00FC290E">
        <w:t>samples per period.  The SineWave source (1Hz) will stay constant, but we will sample at</w:t>
      </w:r>
      <w:r w:rsidR="0033077E">
        <w:t xml:space="preserve"> [1, 2, 4, 8, and 50 samples/</w:t>
      </w:r>
      <w:r w:rsidR="00FE1E44">
        <w:t>period].  The sample rate will change via the S3 button.  Pressing S3 will then change the display to show the Samples/Cycle, as</w:t>
      </w:r>
      <w:proofErr w:type="gramStart"/>
      <w:r w:rsidR="00FE1E44">
        <w:t xml:space="preserve">   “</w:t>
      </w:r>
      <w:proofErr w:type="gramEnd"/>
      <w:r w:rsidR="00FE1E44">
        <w:t xml:space="preserve">S.   </w:t>
      </w:r>
      <w:proofErr w:type="gramStart"/>
      <w:r w:rsidR="00FE1E44">
        <w:t>x”  where</w:t>
      </w:r>
      <w:proofErr w:type="gramEnd"/>
      <w:r w:rsidR="00FE1E44">
        <w:t xml:space="preserve"> x is the samples/period.  Press S3 and see that it cycles:</w:t>
      </w:r>
    </w:p>
    <w:p w14:paraId="1C0CDC0D" w14:textId="6E88AA4C" w:rsidR="00FE1E44" w:rsidRDefault="00FE1E44" w:rsidP="00E54098">
      <w:pPr>
        <w:jc w:val="left"/>
      </w:pPr>
    </w:p>
    <w:p w14:paraId="11747E5D" w14:textId="07F136EF" w:rsidR="007C6C4D" w:rsidRDefault="000C6D62" w:rsidP="00E54098">
      <w:pPr>
        <w:jc w:val="left"/>
      </w:pPr>
      <w:r>
        <w:t>W</w:t>
      </w:r>
      <w:r w:rsidR="002A2300">
        <w:t xml:space="preserve">ith the </w:t>
      </w:r>
      <w:proofErr w:type="spellStart"/>
      <w:r w:rsidR="002A2300">
        <w:t>SerialPlotter</w:t>
      </w:r>
      <w:proofErr w:type="spellEnd"/>
      <w:r w:rsidR="002A2300">
        <w:t xml:space="preserve"> screen connected and working, press S3 and cycle </w:t>
      </w:r>
      <w:proofErr w:type="gramStart"/>
      <w:r w:rsidR="002A2300">
        <w:t>thru</w:t>
      </w:r>
      <w:proofErr w:type="gramEnd"/>
      <w:r w:rsidR="002A2300">
        <w:t xml:space="preserve"> the samples.    NOTE – Only the “8” </w:t>
      </w:r>
      <w:r w:rsidR="00125E96">
        <w:t>changes things!</w:t>
      </w:r>
    </w:p>
    <w:p w14:paraId="4CF5FA19" w14:textId="47D3152A" w:rsidR="00125E96" w:rsidRDefault="00125E96" w:rsidP="00E54098">
      <w:pPr>
        <w:jc w:val="left"/>
      </w:pPr>
    </w:p>
    <w:p w14:paraId="305D6C22" w14:textId="71FA3F22" w:rsidR="00125E96" w:rsidRDefault="00A01A2C" w:rsidP="00E54098">
      <w:pPr>
        <w:jc w:val="left"/>
      </w:pPr>
      <w:r>
        <w:t>Computing and modifying the</w:t>
      </w:r>
      <w:r w:rsidR="001F4195">
        <w:t xml:space="preserve"> values </w:t>
      </w:r>
      <w:r>
        <w:t xml:space="preserve">necessary to create the </w:t>
      </w:r>
      <w:r w:rsidR="00470AA0">
        <w:t>sample rate</w:t>
      </w:r>
      <w:r w:rsidR="001F4195">
        <w:t xml:space="preserve"> is the exercise today</w:t>
      </w:r>
      <w:r w:rsidR="00470AA0">
        <w:t>.</w:t>
      </w:r>
      <w:r w:rsidR="00F36112">
        <w:t xml:space="preserve"> </w:t>
      </w:r>
    </w:p>
    <w:p w14:paraId="4992319E" w14:textId="77777777" w:rsidR="00485AEC" w:rsidRDefault="00485AEC" w:rsidP="00E54098">
      <w:pPr>
        <w:jc w:val="left"/>
      </w:pPr>
    </w:p>
    <w:p w14:paraId="4A1B4DBE" w14:textId="66591BD4" w:rsidR="00485AEC" w:rsidRDefault="00DF2272" w:rsidP="00485AEC">
      <w:pPr>
        <w:pStyle w:val="Heading3"/>
      </w:pPr>
      <w:bookmarkStart w:id="0" w:name="_Hlk150622927"/>
      <w:r>
        <w:t>Set up the Saleae</w:t>
      </w:r>
      <w:r w:rsidR="00623447">
        <w:t xml:space="preserve"> Logic Analyzer </w:t>
      </w:r>
    </w:p>
    <w:p w14:paraId="1069C98C" w14:textId="77777777" w:rsidR="00DF2272" w:rsidRDefault="00DF2272" w:rsidP="00DF2272"/>
    <w:p w14:paraId="6715430E" w14:textId="22142391" w:rsidR="001F4195" w:rsidRDefault="001F4195" w:rsidP="00DF2272">
      <w:r>
        <w:t xml:space="preserve">It will </w:t>
      </w:r>
      <w:r w:rsidR="00623447">
        <w:t>help to see things.   Connect the following probes on the</w:t>
      </w:r>
      <w:r w:rsidR="007B2077">
        <w:t xml:space="preserve"> Saleae:</w:t>
      </w:r>
    </w:p>
    <w:bookmarkEnd w:id="0"/>
    <w:p w14:paraId="530FF27D" w14:textId="77777777" w:rsidR="007B2077" w:rsidRDefault="007B2077" w:rsidP="00DF2272"/>
    <w:p w14:paraId="3399EC5E" w14:textId="64D6AC98" w:rsidR="007B2077" w:rsidRDefault="000D7C3F" w:rsidP="00DF2272">
      <w:r>
        <w:t>Channel-</w:t>
      </w:r>
      <w:r w:rsidR="00994309">
        <w:t>A</w:t>
      </w:r>
      <w:r>
        <w:t>0 Analog (rename to “DAC-OUT”)</w:t>
      </w:r>
      <w:r w:rsidR="00F35AD1">
        <w:tab/>
      </w:r>
      <w:r w:rsidR="00F35AD1">
        <w:tab/>
      </w:r>
      <w:r>
        <w:t xml:space="preserve">to the </w:t>
      </w:r>
      <w:proofErr w:type="spellStart"/>
      <w:r>
        <w:t>jumpered</w:t>
      </w:r>
      <w:proofErr w:type="spellEnd"/>
      <w:r>
        <w:t xml:space="preserve"> </w:t>
      </w:r>
      <w:proofErr w:type="gramStart"/>
      <w:r>
        <w:t>wire</w:t>
      </w:r>
      <w:proofErr w:type="gramEnd"/>
    </w:p>
    <w:p w14:paraId="42204912" w14:textId="32981D20" w:rsidR="000D7C3F" w:rsidRDefault="000D7C3F" w:rsidP="00DF2272">
      <w:r>
        <w:t xml:space="preserve">Channel </w:t>
      </w:r>
      <w:r w:rsidR="00994309">
        <w:t>D</w:t>
      </w:r>
      <w:r>
        <w:t xml:space="preserve">1 Digital (rename to </w:t>
      </w:r>
      <w:r w:rsidR="00B27ED9">
        <w:t>“</w:t>
      </w:r>
      <w:r w:rsidR="00BF73D5">
        <w:t>Period_Start”</w:t>
      </w:r>
      <w:r w:rsidR="00B27ED9">
        <w:t>)</w:t>
      </w:r>
      <w:r w:rsidR="00F35AD1">
        <w:tab/>
      </w:r>
      <w:r w:rsidR="00B27ED9">
        <w:t>to</w:t>
      </w:r>
      <w:r w:rsidR="00A67F57">
        <w:t xml:space="preserve"> PC10 (top </w:t>
      </w:r>
      <w:proofErr w:type="gramStart"/>
      <w:r w:rsidR="00A67F57">
        <w:t>left</w:t>
      </w:r>
      <w:r w:rsidR="00A01A2C">
        <w:t xml:space="preserve">  CN</w:t>
      </w:r>
      <w:proofErr w:type="gramEnd"/>
      <w:r w:rsidR="00A01A2C">
        <w:t>7.1</w:t>
      </w:r>
      <w:r w:rsidR="00747ECC">
        <w:t>)</w:t>
      </w:r>
    </w:p>
    <w:p w14:paraId="57816019" w14:textId="1527D614" w:rsidR="00747ECC" w:rsidRPr="00DF2272" w:rsidRDefault="009A2136" w:rsidP="00DF2272">
      <w:r w:rsidRPr="00CE0F86">
        <w:drawing>
          <wp:anchor distT="0" distB="0" distL="114300" distR="114300" simplePos="0" relativeHeight="251709448" behindDoc="1" locked="0" layoutInCell="1" allowOverlap="1" wp14:anchorId="5950C1E3" wp14:editId="5441B7AA">
            <wp:simplePos x="0" y="0"/>
            <wp:positionH relativeFrom="margin">
              <wp:align>right</wp:align>
            </wp:positionH>
            <wp:positionV relativeFrom="paragraph">
              <wp:posOffset>293370</wp:posOffset>
            </wp:positionV>
            <wp:extent cx="6858000" cy="3076575"/>
            <wp:effectExtent l="0" t="0" r="0" b="9525"/>
            <wp:wrapTight wrapText="bothSides">
              <wp:wrapPolygon edited="0">
                <wp:start x="0" y="0"/>
                <wp:lineTo x="0" y="21533"/>
                <wp:lineTo x="21540" y="21533"/>
                <wp:lineTo x="21540" y="0"/>
                <wp:lineTo x="0" y="0"/>
              </wp:wrapPolygon>
            </wp:wrapTight>
            <wp:docPr id="132104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4073" name="Picture 1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34"/>
                    <a:stretch/>
                  </pic:blipFill>
                  <pic:spPr bwMode="auto">
                    <a:xfrm>
                      <a:off x="0" y="0"/>
                      <a:ext cx="6863390" cy="3079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ECC">
        <w:t>Channel D2 Digital (rename to “</w:t>
      </w:r>
      <w:proofErr w:type="spellStart"/>
      <w:r w:rsidR="00747ECC">
        <w:t>ADC</w:t>
      </w:r>
      <w:r w:rsidR="00546FD9">
        <w:t>_Sample</w:t>
      </w:r>
      <w:proofErr w:type="spellEnd"/>
      <w:r w:rsidR="00546FD9">
        <w:t>”)</w:t>
      </w:r>
      <w:r w:rsidR="00F35AD1">
        <w:tab/>
      </w:r>
      <w:r w:rsidR="00546FD9">
        <w:t>to PC</w:t>
      </w:r>
      <w:r w:rsidR="00A8199E">
        <w:t>2 (</w:t>
      </w:r>
      <w:r w:rsidR="003C4C3A">
        <w:t>CN7</w:t>
      </w:r>
      <w:r w:rsidR="00A01A2C">
        <w:t>.</w:t>
      </w:r>
      <w:r w:rsidR="003C4C3A">
        <w:t>35)</w:t>
      </w:r>
    </w:p>
    <w:p w14:paraId="453078F5" w14:textId="1B597695" w:rsidR="00FE1E44" w:rsidRDefault="009A2136" w:rsidP="00A27D96">
      <w:pPr>
        <w:pStyle w:val="ListParagraph"/>
        <w:numPr>
          <w:ilvl w:val="0"/>
          <w:numId w:val="55"/>
        </w:numPr>
        <w:jc w:val="left"/>
      </w:pPr>
      <w:r w:rsidRPr="00A27D96">
        <w:rPr>
          <w:b/>
          <w:bCs/>
        </w:rPr>
        <w:t>Period Start</w:t>
      </w:r>
      <w:r>
        <w:t xml:space="preserve">:   A </w:t>
      </w:r>
      <w:r w:rsidR="005461B7">
        <w:t xml:space="preserve">GPIO </w:t>
      </w:r>
      <w:r>
        <w:t xml:space="preserve">pulse from the DAC at the beginning of the </w:t>
      </w:r>
      <w:r w:rsidR="005461B7">
        <w:t xml:space="preserve">SineWave </w:t>
      </w:r>
      <w:proofErr w:type="gramStart"/>
      <w:r w:rsidR="005461B7">
        <w:t>out  (</w:t>
      </w:r>
      <w:proofErr w:type="gramEnd"/>
      <w:r w:rsidR="005461B7">
        <w:t>1000 pts)</w:t>
      </w:r>
    </w:p>
    <w:p w14:paraId="25894F2A" w14:textId="2E1722C9" w:rsidR="005461B7" w:rsidRDefault="005461B7" w:rsidP="00A27D96">
      <w:pPr>
        <w:pStyle w:val="ListParagraph"/>
        <w:numPr>
          <w:ilvl w:val="0"/>
          <w:numId w:val="55"/>
        </w:numPr>
        <w:jc w:val="left"/>
      </w:pPr>
      <w:proofErr w:type="spellStart"/>
      <w:r w:rsidRPr="00A27D96">
        <w:rPr>
          <w:b/>
          <w:bCs/>
        </w:rPr>
        <w:t>ADC_Sample</w:t>
      </w:r>
      <w:proofErr w:type="spellEnd"/>
      <w:r>
        <w:t>:</w:t>
      </w:r>
      <w:r>
        <w:tab/>
        <w:t xml:space="preserve">A GPIO pulse out each time an ADC sample is </w:t>
      </w:r>
      <w:proofErr w:type="gramStart"/>
      <w:r>
        <w:t>taken</w:t>
      </w:r>
      <w:proofErr w:type="gramEnd"/>
    </w:p>
    <w:p w14:paraId="3C28DB9D" w14:textId="6D299EE8" w:rsidR="00043F01" w:rsidRDefault="00043F01" w:rsidP="00A27D96">
      <w:pPr>
        <w:pStyle w:val="ListParagraph"/>
        <w:numPr>
          <w:ilvl w:val="0"/>
          <w:numId w:val="55"/>
        </w:numPr>
        <w:jc w:val="left"/>
      </w:pPr>
      <w:r w:rsidRPr="00A27D96">
        <w:rPr>
          <w:b/>
          <w:bCs/>
        </w:rPr>
        <w:t>DAC_OUT</w:t>
      </w:r>
      <w:r>
        <w:t>:</w:t>
      </w:r>
      <w:r>
        <w:tab/>
        <w:t xml:space="preserve">The analog wave out and going back in to be </w:t>
      </w:r>
      <w:proofErr w:type="gramStart"/>
      <w:r>
        <w:t>sampled</w:t>
      </w:r>
      <w:proofErr w:type="gramEnd"/>
    </w:p>
    <w:p w14:paraId="7C7344F6" w14:textId="648AB195" w:rsidR="005461B7" w:rsidRDefault="00043F01" w:rsidP="00E54098">
      <w:pPr>
        <w:jc w:val="left"/>
      </w:pPr>
      <w:r>
        <w:br w:type="column"/>
      </w:r>
      <w:r w:rsidR="00A27D96">
        <w:lastRenderedPageBreak/>
        <w:t xml:space="preserve">As can be seen </w:t>
      </w:r>
      <w:r w:rsidR="001B7AFF">
        <w:t>–</w:t>
      </w:r>
      <w:r w:rsidR="00A27D96">
        <w:t xml:space="preserve"> </w:t>
      </w:r>
      <w:r w:rsidR="001B7AFF">
        <w:t xml:space="preserve">with 50-samples per cycle, there are 50 pulses </w:t>
      </w:r>
      <w:r w:rsidR="0056232A">
        <w:t>per period.</w:t>
      </w:r>
      <w:r w:rsidR="00B404EF">
        <w:t xml:space="preserve">  </w:t>
      </w:r>
    </w:p>
    <w:p w14:paraId="3AE3F39C" w14:textId="77777777" w:rsidR="00F35AD1" w:rsidRDefault="00F35AD1" w:rsidP="00E54098">
      <w:pPr>
        <w:jc w:val="left"/>
      </w:pPr>
    </w:p>
    <w:p w14:paraId="7CC97326" w14:textId="40D2EDD5" w:rsidR="003F0BAF" w:rsidRDefault="00621314" w:rsidP="003F0BAF">
      <w:pPr>
        <w:pStyle w:val="Heading3"/>
      </w:pPr>
      <w:r>
        <w:t>Modify the code to change ADC Sample</w:t>
      </w:r>
      <w:r w:rsidR="00D40569">
        <w:t>s</w:t>
      </w:r>
    </w:p>
    <w:p w14:paraId="5753861E" w14:textId="77777777" w:rsidR="003F0BAF" w:rsidRDefault="003F0BAF" w:rsidP="003F0BAF"/>
    <w:p w14:paraId="605C370C" w14:textId="4671FA98" w:rsidR="00F96FFF" w:rsidRDefault="00D40569" w:rsidP="003F0BAF">
      <w:r>
        <w:t xml:space="preserve">ADC samples can be ‘triggered’ by various means:  </w:t>
      </w:r>
      <w:r w:rsidR="00792C6D">
        <w:t>An external clock</w:t>
      </w:r>
      <w:r w:rsidR="004B72A5">
        <w:t xml:space="preserve"> input, </w:t>
      </w:r>
      <w:r w:rsidR="000A35FE">
        <w:t xml:space="preserve">one of the internal Timer, or </w:t>
      </w:r>
      <w:r w:rsidR="00010594">
        <w:t xml:space="preserve">manually by </w:t>
      </w:r>
      <w:proofErr w:type="gramStart"/>
      <w:r w:rsidR="00010594">
        <w:t>a S</w:t>
      </w:r>
      <w:proofErr w:type="gramEnd"/>
      <w:r w:rsidR="00010594">
        <w:t xml:space="preserve">/W call.  </w:t>
      </w:r>
      <w:r w:rsidR="00E7226D">
        <w:t xml:space="preserve">Because we want to do some processing directly, we are using a Timer with the Timers ISR to </w:t>
      </w:r>
      <w:r w:rsidR="00B6012E">
        <w:t xml:space="preserve">manually initiate a S/W ADC.  We will adjust how often that Timer ISR is called, by adjusting the </w:t>
      </w:r>
      <w:r w:rsidR="00F96FFF">
        <w:t>parameters of the timer.  Recall that these can be set via the GUI</w:t>
      </w:r>
      <w:r w:rsidR="001249FB">
        <w:t xml:space="preserve">, or </w:t>
      </w:r>
      <w:r w:rsidR="001C6C54">
        <w:t>with register writes:</w:t>
      </w:r>
    </w:p>
    <w:p w14:paraId="04570F0D" w14:textId="0D6A2129" w:rsidR="001C6C54" w:rsidRDefault="0014197E" w:rsidP="003F0BAF">
      <w:r w:rsidRPr="001C6C54">
        <w:drawing>
          <wp:anchor distT="0" distB="0" distL="114300" distR="114300" simplePos="0" relativeHeight="251710472" behindDoc="1" locked="0" layoutInCell="1" allowOverlap="1" wp14:anchorId="040204D2" wp14:editId="2F508FF0">
            <wp:simplePos x="0" y="0"/>
            <wp:positionH relativeFrom="column">
              <wp:posOffset>3810</wp:posOffset>
            </wp:positionH>
            <wp:positionV relativeFrom="paragraph">
              <wp:posOffset>231140</wp:posOffset>
            </wp:positionV>
            <wp:extent cx="3192780" cy="1581785"/>
            <wp:effectExtent l="0" t="0" r="7620" b="0"/>
            <wp:wrapTight wrapText="bothSides">
              <wp:wrapPolygon edited="0">
                <wp:start x="0" y="0"/>
                <wp:lineTo x="0" y="21331"/>
                <wp:lineTo x="21523" y="21331"/>
                <wp:lineTo x="21523" y="0"/>
                <wp:lineTo x="0" y="0"/>
              </wp:wrapPolygon>
            </wp:wrapTight>
            <wp:docPr id="228911702" name="Picture 1" descr="A screenshot of a computer sett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11702" name="Picture 1" descr="A screenshot of a computer settings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40" b="4520"/>
                    <a:stretch/>
                  </pic:blipFill>
                  <pic:spPr bwMode="auto">
                    <a:xfrm>
                      <a:off x="0" y="0"/>
                      <a:ext cx="3192780" cy="158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197E">
        <w:drawing>
          <wp:anchor distT="0" distB="0" distL="114300" distR="114300" simplePos="0" relativeHeight="251711496" behindDoc="1" locked="0" layoutInCell="1" allowOverlap="1" wp14:anchorId="3A1D1076" wp14:editId="3B86CACE">
            <wp:simplePos x="0" y="0"/>
            <wp:positionH relativeFrom="margin">
              <wp:posOffset>3494184</wp:posOffset>
            </wp:positionH>
            <wp:positionV relativeFrom="paragraph">
              <wp:posOffset>215845</wp:posOffset>
            </wp:positionV>
            <wp:extent cx="3530379" cy="802897"/>
            <wp:effectExtent l="0" t="0" r="0" b="0"/>
            <wp:wrapTight wrapText="bothSides">
              <wp:wrapPolygon edited="0">
                <wp:start x="0" y="0"/>
                <wp:lineTo x="0" y="21019"/>
                <wp:lineTo x="21448" y="21019"/>
                <wp:lineTo x="21448" y="0"/>
                <wp:lineTo x="0" y="0"/>
              </wp:wrapPolygon>
            </wp:wrapTight>
            <wp:docPr id="1487984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84334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379" cy="802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E473A" w14:textId="555A8921" w:rsidR="00F96FFF" w:rsidRDefault="00F96FFF" w:rsidP="003F0BAF"/>
    <w:p w14:paraId="3A4D1CEB" w14:textId="40AEB63D" w:rsidR="003F0BAF" w:rsidRDefault="003F0BAF" w:rsidP="003F0BAF"/>
    <w:p w14:paraId="4762857D" w14:textId="77777777" w:rsidR="0014197E" w:rsidRDefault="0014197E" w:rsidP="003F0BAF"/>
    <w:p w14:paraId="28A65D85" w14:textId="77777777" w:rsidR="0014197E" w:rsidRDefault="0014197E" w:rsidP="003F0BAF"/>
    <w:p w14:paraId="70E2C082" w14:textId="77777777" w:rsidR="0014197E" w:rsidRDefault="0014197E" w:rsidP="003F0BAF"/>
    <w:p w14:paraId="3A08A220" w14:textId="6172E676" w:rsidR="0068359A" w:rsidRDefault="00B47735" w:rsidP="00A22EAD">
      <w:r>
        <w:t>The S3 button simply changes the parameters to Timer3</w:t>
      </w:r>
      <w:r w:rsidR="00DF5A15">
        <w:t xml:space="preserve">.  These parameters </w:t>
      </w:r>
      <w:r w:rsidR="0062284D">
        <w:t xml:space="preserve">have been </w:t>
      </w:r>
      <w:r w:rsidR="00DF5A15">
        <w:t xml:space="preserve">stored in </w:t>
      </w:r>
      <w:proofErr w:type="spellStart"/>
      <w:r w:rsidR="00DF5A15" w:rsidRPr="00A22EAD">
        <w:rPr>
          <w:rFonts w:ascii="Courier New" w:hAnsi="Courier New" w:cs="Courier New"/>
          <w:b/>
          <w:bCs/>
        </w:rPr>
        <w:t>main.c</w:t>
      </w:r>
      <w:proofErr w:type="spellEnd"/>
      <w:r w:rsidR="008151E9">
        <w:t>, i</w:t>
      </w:r>
      <w:r w:rsidR="0068359A">
        <w:t xml:space="preserve">n a </w:t>
      </w:r>
      <w:proofErr w:type="gramStart"/>
      <w:r w:rsidR="0068359A" w:rsidRPr="00A22EAD">
        <w:rPr>
          <w:rFonts w:ascii="Courier New" w:hAnsi="Courier New" w:cs="Courier New"/>
          <w:b/>
          <w:bCs/>
        </w:rPr>
        <w:t>struct</w:t>
      </w:r>
      <w:proofErr w:type="gramEnd"/>
      <w:r w:rsidR="0068359A">
        <w:t xml:space="preserve"> for convenience and readability.  </w:t>
      </w:r>
    </w:p>
    <w:p w14:paraId="7381753A" w14:textId="77777777" w:rsidR="008151E9" w:rsidRDefault="008151E9" w:rsidP="0062284D">
      <w:pPr>
        <w:jc w:val="left"/>
      </w:pPr>
    </w:p>
    <w:p w14:paraId="4B51B0BA" w14:textId="2DD03A55" w:rsidR="0062284D" w:rsidRDefault="0062284D" w:rsidP="0062284D">
      <w:pPr>
        <w:jc w:val="left"/>
      </w:pPr>
      <w:r>
        <w:t>The</w:t>
      </w:r>
      <w:r w:rsidR="008151E9">
        <w:t xml:space="preserve"> respective parameters</w:t>
      </w:r>
      <w:r w:rsidR="0068359A">
        <w:t xml:space="preserve"> are then </w:t>
      </w:r>
      <w:r w:rsidR="00F476A7">
        <w:t>used</w:t>
      </w:r>
      <w:r w:rsidR="0068359A">
        <w:t xml:space="preserve"> by the </w:t>
      </w:r>
      <w:r w:rsidR="00F476A7">
        <w:t>S3_Button ISR to change the operation of the Timer</w:t>
      </w:r>
      <w:r>
        <w:t xml:space="preserve"> </w:t>
      </w:r>
      <w:r w:rsidR="00A22EAD">
        <w:t>so that the ADC sample timing changes.</w:t>
      </w:r>
    </w:p>
    <w:p w14:paraId="09298C3C" w14:textId="078736B2" w:rsidR="00216114" w:rsidRDefault="00216114" w:rsidP="00E54098">
      <w:pPr>
        <w:jc w:val="left"/>
      </w:pPr>
    </w:p>
    <w:p w14:paraId="17748BB4" w14:textId="694A0D93" w:rsidR="00A12481" w:rsidRDefault="00A12481" w:rsidP="005F5EB0">
      <w:pPr>
        <w:ind w:left="360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8" behindDoc="1" locked="0" layoutInCell="1" allowOverlap="1" wp14:anchorId="28D8C652" wp14:editId="72DFB440">
                <wp:simplePos x="0" y="0"/>
                <wp:positionH relativeFrom="margin">
                  <wp:align>left</wp:align>
                </wp:positionH>
                <wp:positionV relativeFrom="paragraph">
                  <wp:posOffset>44450</wp:posOffset>
                </wp:positionV>
                <wp:extent cx="6324600" cy="3768725"/>
                <wp:effectExtent l="0" t="0" r="19050" b="22225"/>
                <wp:wrapTight wrapText="bothSides">
                  <wp:wrapPolygon edited="0">
                    <wp:start x="0" y="0"/>
                    <wp:lineTo x="0" y="21618"/>
                    <wp:lineTo x="21600" y="21618"/>
                    <wp:lineTo x="21600" y="0"/>
                    <wp:lineTo x="0" y="0"/>
                  </wp:wrapPolygon>
                </wp:wrapTight>
                <wp:docPr id="1741913446" name="Text Box 1741913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0" cy="37689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E67E0" w14:textId="77777777" w:rsidR="00A12481" w:rsidRDefault="00A12481" w:rsidP="00A12481">
                            <w:pPr>
                              <w:pStyle w:val="Heading2"/>
                              <w:ind w:left="360"/>
                            </w:pPr>
                            <w:r>
                              <w:t>Part 1</w:t>
                            </w:r>
                            <w:r>
                              <w:tab/>
                              <w:t>3 Pts.</w:t>
                            </w:r>
                          </w:p>
                          <w:p w14:paraId="44F19CA5" w14:textId="77777777" w:rsidR="008B7B39" w:rsidRDefault="008B7B39" w:rsidP="00A12481">
                            <w:pPr>
                              <w:ind w:left="720"/>
                              <w:jc w:val="left"/>
                              <w:rPr>
                                <w:b/>
                                <w:bCs/>
                              </w:rPr>
                            </w:pPr>
                          </w:p>
                          <w:p w14:paraId="3771F421" w14:textId="0897DC78" w:rsidR="00A12481" w:rsidRDefault="00A12481" w:rsidP="00A12481">
                            <w:pPr>
                              <w:ind w:left="720"/>
                              <w:jc w:val="left"/>
                            </w:pPr>
                            <w:r>
                              <w:rPr>
                                <w:b/>
                                <w:bCs/>
                              </w:rPr>
                              <w:t>Q</w:t>
                            </w:r>
                            <w:r w:rsidRPr="002A45C6">
                              <w:rPr>
                                <w:b/>
                                <w:bCs/>
                              </w:rPr>
                              <w:t>1</w:t>
                            </w:r>
                            <w:r>
                              <w:tab/>
                            </w:r>
                            <w:r w:rsidR="006B02FF">
                              <w:t xml:space="preserve">Modify </w:t>
                            </w:r>
                            <w:proofErr w:type="spellStart"/>
                            <w:r w:rsidR="006B02FF">
                              <w:t>main.c</w:t>
                            </w:r>
                            <w:proofErr w:type="spellEnd"/>
                            <w:r w:rsidR="006B02FF">
                              <w:t xml:space="preserve"> to change the values here.</w:t>
                            </w:r>
                          </w:p>
                          <w:p w14:paraId="4B6A5DCA" w14:textId="65323FA0" w:rsidR="00A12481" w:rsidRDefault="006B02FF" w:rsidP="006B02FF">
                            <w:pPr>
                              <w:ind w:left="720"/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BFC919" wp14:editId="7F92941A">
                                  <wp:extent cx="4721225" cy="1868805"/>
                                  <wp:effectExtent l="0" t="0" r="3175" b="0"/>
                                  <wp:docPr id="841624694" name="Picture 1" descr="A close-up of a computer cod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41624694" name="Picture 1" descr="A close-up of a computer code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21225" cy="18688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F97F4E1" w14:textId="117D7C2F" w:rsidR="006B02FF" w:rsidRDefault="006B02FF" w:rsidP="008433CC">
                            <w:pPr>
                              <w:ind w:left="720"/>
                              <w:jc w:val="left"/>
                            </w:pPr>
                            <w:r>
                              <w:t>Measure your results</w:t>
                            </w:r>
                            <w:r w:rsidR="00A51D4F">
                              <w:t xml:space="preserve"> with the </w:t>
                            </w:r>
                            <w:r w:rsidR="00BE5F46">
                              <w:t>analyzer (</w:t>
                            </w:r>
                            <w:proofErr w:type="spellStart"/>
                            <w:r w:rsidR="00BE5F46">
                              <w:t>ADC_Sample</w:t>
                            </w:r>
                            <w:proofErr w:type="spellEnd"/>
                            <w:r w:rsidR="00BE5F46">
                              <w:t xml:space="preserve"> pin, time between samples and total number of samples / cycle)</w:t>
                            </w:r>
                            <w:r w:rsidR="00C75ED0">
                              <w:t xml:space="preserve">. </w:t>
                            </w:r>
                            <w:r w:rsidR="008B7B39">
                              <w:t xml:space="preserve">     </w:t>
                            </w:r>
                            <w:r w:rsidR="00C75ED0">
                              <w:t xml:space="preserve"> </w:t>
                            </w:r>
                            <w:r w:rsidR="00C75ED0" w:rsidRPr="00C75ED0">
                              <w:rPr>
                                <w:i/>
                                <w:iCs/>
                              </w:rPr>
                              <w:t xml:space="preserve">(I’ll run your committed code </w:t>
                            </w:r>
                            <w:r w:rsidR="008B7B39">
                              <w:rPr>
                                <w:i/>
                                <w:iCs/>
                              </w:rPr>
                              <w:t>when grading</w:t>
                            </w:r>
                            <w:r w:rsidR="00C75ED0" w:rsidRPr="00C75ED0">
                              <w:rPr>
                                <w:i/>
                                <w:iCs/>
                              </w:rPr>
                              <w:t>)</w:t>
                            </w:r>
                          </w:p>
                          <w:p w14:paraId="0120DD66" w14:textId="13ABEC34" w:rsidR="00A12481" w:rsidRDefault="00A12481" w:rsidP="00A12481">
                            <w:pPr>
                              <w:ind w:left="720"/>
                              <w:jc w:val="left"/>
                            </w:pPr>
                          </w:p>
                          <w:p w14:paraId="69CDC53C" w14:textId="356CDDAE" w:rsidR="008433CC" w:rsidRPr="00C176AE" w:rsidRDefault="001100C8" w:rsidP="00A12481">
                            <w:pPr>
                              <w:ind w:left="720"/>
                              <w:jc w:val="left"/>
                              <w:rPr>
                                <w:color w:val="FF0000"/>
                              </w:rPr>
                            </w:pPr>
                            <w:r w:rsidRPr="00C176AE">
                              <w:rPr>
                                <w:color w:val="FF0000"/>
                              </w:rPr>
                              <w:t xml:space="preserve">I </w:t>
                            </w:r>
                            <w:r w:rsidR="008011B9" w:rsidRPr="00C176AE">
                              <w:rPr>
                                <w:color w:val="FF0000"/>
                              </w:rPr>
                              <w:t>made</w:t>
                            </w:r>
                            <w:r w:rsidR="004E7B10" w:rsidRPr="00C176AE">
                              <w:rPr>
                                <w:color w:val="FF0000"/>
                              </w:rPr>
                              <w:t xml:space="preserve"> the changes and </w:t>
                            </w:r>
                            <w:r w:rsidR="008011B9" w:rsidRPr="00C176AE">
                              <w:rPr>
                                <w:color w:val="FF0000"/>
                              </w:rPr>
                              <w:t>verified</w:t>
                            </w:r>
                            <w:r w:rsidR="004E7B10" w:rsidRPr="00C176AE">
                              <w:rPr>
                                <w:color w:val="FF0000"/>
                              </w:rPr>
                              <w:t xml:space="preserve"> the correct sample rates:   </w:t>
                            </w:r>
                            <w:sdt>
                              <w:sdtPr>
                                <w:rPr>
                                  <w:color w:val="FF0000"/>
                                </w:rPr>
                                <w:id w:val="-856733116"/>
                                <w14:checkbox>
                                  <w14:checked w14:val="0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4E7B10" w:rsidRPr="00C176AE">
                                  <w:rPr>
                                    <w:rFonts w:ascii="MS Gothic" w:eastAsia="MS Gothic" w:hAnsi="MS Gothic" w:hint="eastAsia"/>
                                    <w:color w:val="FF0000"/>
                                  </w:rPr>
                                  <w:t>☐</w:t>
                                </w:r>
                              </w:sdtContent>
                            </w:sdt>
                            <w:r w:rsidR="004E7B10" w:rsidRPr="00C176AE">
                              <w:rPr>
                                <w:color w:val="FF0000"/>
                              </w:rPr>
                              <w:t xml:space="preserve">YES    </w:t>
                            </w:r>
                            <w:sdt>
                              <w:sdtPr>
                                <w:rPr>
                                  <w:color w:val="FF0000"/>
                                </w:rPr>
                                <w:id w:val="663443677"/>
                                <w14:checkbox>
                                  <w14:checked w14:val="1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C75ED0">
                                  <w:rPr>
                                    <w:rFonts w:ascii="MS Gothic" w:eastAsia="MS Gothic" w:hAnsi="MS Gothic" w:hint="eastAsia"/>
                                    <w:color w:val="FF0000"/>
                                  </w:rPr>
                                  <w:t>☒</w:t>
                                </w:r>
                              </w:sdtContent>
                            </w:sdt>
                            <w:r w:rsidR="006B7235" w:rsidRPr="00C176AE">
                              <w:rPr>
                                <w:color w:val="FF0000"/>
                              </w:rPr>
                              <w:t xml:space="preserve">  NO</w:t>
                            </w:r>
                          </w:p>
                          <w:p w14:paraId="6383A8CE" w14:textId="435882C7" w:rsidR="00A12481" w:rsidRDefault="00A12481" w:rsidP="00A12481">
                            <w:pPr>
                              <w:ind w:left="720"/>
                              <w:jc w:val="right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D8C652" id="_x0000_t202" coordsize="21600,21600" o:spt="202" path="m,l,21600r21600,l21600,xe">
                <v:stroke joinstyle="miter"/>
                <v:path gradientshapeok="t" o:connecttype="rect"/>
              </v:shapetype>
              <v:shape id="Text Box 1741913446" o:spid="_x0000_s1026" type="#_x0000_t202" style="position:absolute;left:0;text-align:left;margin-left:0;margin-top:3.5pt;width:498pt;height:296.75pt;z-index:-2516019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" strokecolor="red">
                <v:textbox>
                  <w:txbxContent>
                    <w:p w14:paraId="021E67E0" w14:textId="77777777" w:rsidR="00A12481" w:rsidRDefault="00A12481" w:rsidP="00A12481">
                      <w:pPr>
                        <w:pStyle w:val="Heading2"/>
                        <w:ind w:left="360"/>
                      </w:pPr>
                      <w:r>
                        <w:t>Part 1</w:t>
                      </w:r>
                      <w:r>
                        <w:tab/>
                        <w:t>3 Pts.</w:t>
                      </w:r>
                    </w:p>
                    <w:p w14:paraId="44F19CA5" w14:textId="77777777" w:rsidR="008B7B39" w:rsidRDefault="008B7B39" w:rsidP="00A12481">
                      <w:pPr>
                        <w:ind w:left="720"/>
                        <w:jc w:val="left"/>
                        <w:rPr>
                          <w:b/>
                          <w:bCs/>
                        </w:rPr>
                      </w:pPr>
                    </w:p>
                    <w:p w14:paraId="3771F421" w14:textId="0897DC78" w:rsidR="00A12481" w:rsidRDefault="00A12481" w:rsidP="00A12481">
                      <w:pPr>
                        <w:ind w:left="720"/>
                        <w:jc w:val="left"/>
                      </w:pPr>
                      <w:r>
                        <w:rPr>
                          <w:b/>
                          <w:bCs/>
                        </w:rPr>
                        <w:t>Q</w:t>
                      </w:r>
                      <w:r w:rsidRPr="002A45C6">
                        <w:rPr>
                          <w:b/>
                          <w:bCs/>
                        </w:rPr>
                        <w:t>1</w:t>
                      </w:r>
                      <w:r>
                        <w:tab/>
                      </w:r>
                      <w:r w:rsidR="006B02FF">
                        <w:t xml:space="preserve">Modify </w:t>
                      </w:r>
                      <w:proofErr w:type="spellStart"/>
                      <w:r w:rsidR="006B02FF">
                        <w:t>main.c</w:t>
                      </w:r>
                      <w:proofErr w:type="spellEnd"/>
                      <w:r w:rsidR="006B02FF">
                        <w:t xml:space="preserve"> to change the values here.</w:t>
                      </w:r>
                    </w:p>
                    <w:p w14:paraId="4B6A5DCA" w14:textId="65323FA0" w:rsidR="00A12481" w:rsidRDefault="006B02FF" w:rsidP="006B02FF">
                      <w:pPr>
                        <w:ind w:left="720"/>
                        <w:jc w:val="righ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3BFC919" wp14:editId="7F92941A">
                            <wp:extent cx="4721225" cy="1868805"/>
                            <wp:effectExtent l="0" t="0" r="3175" b="0"/>
                            <wp:docPr id="841624694" name="Picture 1" descr="A close-up of a computer cod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41624694" name="Picture 1" descr="A close-up of a computer code&#10;&#10;Description automatically generated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21225" cy="18688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F97F4E1" w14:textId="117D7C2F" w:rsidR="006B02FF" w:rsidRDefault="006B02FF" w:rsidP="008433CC">
                      <w:pPr>
                        <w:ind w:left="720"/>
                        <w:jc w:val="left"/>
                      </w:pPr>
                      <w:r>
                        <w:t>Measure your results</w:t>
                      </w:r>
                      <w:r w:rsidR="00A51D4F">
                        <w:t xml:space="preserve"> with the </w:t>
                      </w:r>
                      <w:r w:rsidR="00BE5F46">
                        <w:t>analyzer (</w:t>
                      </w:r>
                      <w:proofErr w:type="spellStart"/>
                      <w:r w:rsidR="00BE5F46">
                        <w:t>ADC_Sample</w:t>
                      </w:r>
                      <w:proofErr w:type="spellEnd"/>
                      <w:r w:rsidR="00BE5F46">
                        <w:t xml:space="preserve"> pin, time between samples and total number of samples / cycle)</w:t>
                      </w:r>
                      <w:r w:rsidR="00C75ED0">
                        <w:t xml:space="preserve">. </w:t>
                      </w:r>
                      <w:r w:rsidR="008B7B39">
                        <w:t xml:space="preserve">     </w:t>
                      </w:r>
                      <w:r w:rsidR="00C75ED0">
                        <w:t xml:space="preserve"> </w:t>
                      </w:r>
                      <w:r w:rsidR="00C75ED0" w:rsidRPr="00C75ED0">
                        <w:rPr>
                          <w:i/>
                          <w:iCs/>
                        </w:rPr>
                        <w:t xml:space="preserve">(I’ll run your committed code </w:t>
                      </w:r>
                      <w:r w:rsidR="008B7B39">
                        <w:rPr>
                          <w:i/>
                          <w:iCs/>
                        </w:rPr>
                        <w:t>when grading</w:t>
                      </w:r>
                      <w:r w:rsidR="00C75ED0" w:rsidRPr="00C75ED0">
                        <w:rPr>
                          <w:i/>
                          <w:iCs/>
                        </w:rPr>
                        <w:t>)</w:t>
                      </w:r>
                    </w:p>
                    <w:p w14:paraId="0120DD66" w14:textId="13ABEC34" w:rsidR="00A12481" w:rsidRDefault="00A12481" w:rsidP="00A12481">
                      <w:pPr>
                        <w:ind w:left="720"/>
                        <w:jc w:val="left"/>
                      </w:pPr>
                    </w:p>
                    <w:p w14:paraId="69CDC53C" w14:textId="356CDDAE" w:rsidR="008433CC" w:rsidRPr="00C176AE" w:rsidRDefault="001100C8" w:rsidP="00A12481">
                      <w:pPr>
                        <w:ind w:left="720"/>
                        <w:jc w:val="left"/>
                        <w:rPr>
                          <w:color w:val="FF0000"/>
                        </w:rPr>
                      </w:pPr>
                      <w:r w:rsidRPr="00C176AE">
                        <w:rPr>
                          <w:color w:val="FF0000"/>
                        </w:rPr>
                        <w:t xml:space="preserve">I </w:t>
                      </w:r>
                      <w:r w:rsidR="008011B9" w:rsidRPr="00C176AE">
                        <w:rPr>
                          <w:color w:val="FF0000"/>
                        </w:rPr>
                        <w:t>made</w:t>
                      </w:r>
                      <w:r w:rsidR="004E7B10" w:rsidRPr="00C176AE">
                        <w:rPr>
                          <w:color w:val="FF0000"/>
                        </w:rPr>
                        <w:t xml:space="preserve"> the changes and </w:t>
                      </w:r>
                      <w:r w:rsidR="008011B9" w:rsidRPr="00C176AE">
                        <w:rPr>
                          <w:color w:val="FF0000"/>
                        </w:rPr>
                        <w:t>verified</w:t>
                      </w:r>
                      <w:r w:rsidR="004E7B10" w:rsidRPr="00C176AE">
                        <w:rPr>
                          <w:color w:val="FF0000"/>
                        </w:rPr>
                        <w:t xml:space="preserve"> the correct sample rates:   </w:t>
                      </w:r>
                      <w:sdt>
                        <w:sdtPr>
                          <w:rPr>
                            <w:color w:val="FF0000"/>
                          </w:rPr>
                          <w:id w:val="-856733116"/>
                          <w14:checkbox>
                            <w14:checked w14:val="0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4E7B10" w:rsidRPr="00C176AE">
                            <w:rPr>
                              <w:rFonts w:ascii="MS Gothic" w:eastAsia="MS Gothic" w:hAnsi="MS Gothic" w:hint="eastAsia"/>
                              <w:color w:val="FF0000"/>
                            </w:rPr>
                            <w:t>☐</w:t>
                          </w:r>
                        </w:sdtContent>
                      </w:sdt>
                      <w:r w:rsidR="004E7B10" w:rsidRPr="00C176AE">
                        <w:rPr>
                          <w:color w:val="FF0000"/>
                        </w:rPr>
                        <w:t xml:space="preserve">YES    </w:t>
                      </w:r>
                      <w:sdt>
                        <w:sdtPr>
                          <w:rPr>
                            <w:color w:val="FF0000"/>
                          </w:rPr>
                          <w:id w:val="663443677"/>
                          <w14:checkbox>
                            <w14:checked w14:val="1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C75ED0">
                            <w:rPr>
                              <w:rFonts w:ascii="MS Gothic" w:eastAsia="MS Gothic" w:hAnsi="MS Gothic" w:hint="eastAsia"/>
                              <w:color w:val="FF0000"/>
                            </w:rPr>
                            <w:t>☒</w:t>
                          </w:r>
                        </w:sdtContent>
                      </w:sdt>
                      <w:r w:rsidR="006B7235" w:rsidRPr="00C176AE">
                        <w:rPr>
                          <w:color w:val="FF0000"/>
                        </w:rPr>
                        <w:t xml:space="preserve">  NO</w:t>
                      </w:r>
                    </w:p>
                    <w:p w14:paraId="6383A8CE" w14:textId="435882C7" w:rsidR="00A12481" w:rsidRDefault="00A12481" w:rsidP="00A12481">
                      <w:pPr>
                        <w:ind w:left="720"/>
                        <w:jc w:val="right"/>
                        <w:rPr>
                          <w:color w:val="FF0000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5795E3F" w14:textId="77777777" w:rsidR="00A12481" w:rsidRDefault="00A12481" w:rsidP="005F5EB0">
      <w:pPr>
        <w:ind w:left="360"/>
        <w:jc w:val="left"/>
      </w:pPr>
    </w:p>
    <w:p w14:paraId="467EC8D1" w14:textId="77777777" w:rsidR="00A12481" w:rsidRDefault="00A12481" w:rsidP="005F5EB0">
      <w:pPr>
        <w:ind w:left="360"/>
        <w:jc w:val="left"/>
      </w:pPr>
    </w:p>
    <w:p w14:paraId="32FBE130" w14:textId="77777777" w:rsidR="00A12481" w:rsidRDefault="00A12481" w:rsidP="005F5EB0">
      <w:pPr>
        <w:ind w:left="360"/>
        <w:jc w:val="left"/>
      </w:pPr>
    </w:p>
    <w:p w14:paraId="4549EFD4" w14:textId="77777777" w:rsidR="00A12481" w:rsidRDefault="00A12481" w:rsidP="005F5EB0">
      <w:pPr>
        <w:ind w:left="360"/>
        <w:jc w:val="left"/>
      </w:pPr>
    </w:p>
    <w:p w14:paraId="68BB2031" w14:textId="77777777" w:rsidR="00A12481" w:rsidRDefault="00A12481" w:rsidP="005F5EB0">
      <w:pPr>
        <w:ind w:left="360"/>
        <w:jc w:val="left"/>
      </w:pPr>
    </w:p>
    <w:p w14:paraId="36246605" w14:textId="77777777" w:rsidR="00A12481" w:rsidRDefault="00A12481" w:rsidP="005F5EB0">
      <w:pPr>
        <w:ind w:left="360"/>
        <w:jc w:val="left"/>
      </w:pPr>
    </w:p>
    <w:p w14:paraId="711E9926" w14:textId="77777777" w:rsidR="00A12481" w:rsidRDefault="00A12481" w:rsidP="005F5EB0">
      <w:pPr>
        <w:ind w:left="360"/>
        <w:jc w:val="left"/>
      </w:pPr>
    </w:p>
    <w:p w14:paraId="41DDDBE9" w14:textId="77777777" w:rsidR="00A12481" w:rsidRDefault="00A12481" w:rsidP="005F5EB0">
      <w:pPr>
        <w:ind w:left="360"/>
        <w:jc w:val="left"/>
      </w:pPr>
    </w:p>
    <w:p w14:paraId="79D06973" w14:textId="77777777" w:rsidR="00A12481" w:rsidRDefault="00A12481" w:rsidP="005F5EB0">
      <w:pPr>
        <w:ind w:left="360"/>
        <w:jc w:val="left"/>
      </w:pPr>
    </w:p>
    <w:p w14:paraId="47E6F3A9" w14:textId="77777777" w:rsidR="00A12481" w:rsidRDefault="00A12481" w:rsidP="005F5EB0">
      <w:pPr>
        <w:ind w:left="360"/>
        <w:jc w:val="left"/>
      </w:pPr>
    </w:p>
    <w:p w14:paraId="775AFE36" w14:textId="77777777" w:rsidR="00AC2E7A" w:rsidRDefault="00AC2E7A" w:rsidP="005F5EB0">
      <w:pPr>
        <w:ind w:left="360"/>
        <w:jc w:val="left"/>
      </w:pPr>
    </w:p>
    <w:p w14:paraId="75713E7D" w14:textId="77777777" w:rsidR="00AC2E7A" w:rsidRDefault="00AC2E7A" w:rsidP="005F5EB0">
      <w:pPr>
        <w:ind w:left="360"/>
        <w:jc w:val="left"/>
      </w:pPr>
    </w:p>
    <w:p w14:paraId="39E42669" w14:textId="77777777" w:rsidR="00AC2E7A" w:rsidRDefault="00AC2E7A" w:rsidP="005F5EB0">
      <w:pPr>
        <w:ind w:left="360"/>
        <w:jc w:val="left"/>
      </w:pPr>
    </w:p>
    <w:p w14:paraId="6E5BC951" w14:textId="77777777" w:rsidR="00AC2E7A" w:rsidRDefault="00AC2E7A" w:rsidP="005F5EB0">
      <w:pPr>
        <w:ind w:left="360"/>
        <w:jc w:val="left"/>
      </w:pPr>
    </w:p>
    <w:p w14:paraId="0A179D71" w14:textId="77777777" w:rsidR="00AC2E7A" w:rsidRDefault="00AC2E7A" w:rsidP="005F5EB0">
      <w:pPr>
        <w:ind w:left="360"/>
        <w:jc w:val="left"/>
      </w:pPr>
    </w:p>
    <w:p w14:paraId="5AE27A83" w14:textId="77777777" w:rsidR="00AC2E7A" w:rsidRDefault="00AC2E7A" w:rsidP="005F5EB0">
      <w:pPr>
        <w:ind w:left="360"/>
        <w:jc w:val="left"/>
      </w:pPr>
    </w:p>
    <w:p w14:paraId="6217B834" w14:textId="77777777" w:rsidR="00AC2E7A" w:rsidRDefault="00AC2E7A" w:rsidP="005F5EB0">
      <w:pPr>
        <w:ind w:left="360"/>
        <w:jc w:val="left"/>
      </w:pPr>
    </w:p>
    <w:p w14:paraId="6EFE08A6" w14:textId="77777777" w:rsidR="008B7B39" w:rsidRDefault="008B7B39" w:rsidP="005F5EB0">
      <w:pPr>
        <w:ind w:left="360"/>
        <w:jc w:val="left"/>
      </w:pPr>
    </w:p>
    <w:p w14:paraId="3DD5B3B3" w14:textId="77777777" w:rsidR="008B7B39" w:rsidRDefault="008B7B39" w:rsidP="005F5EB0">
      <w:pPr>
        <w:ind w:left="360"/>
        <w:jc w:val="left"/>
      </w:pPr>
    </w:p>
    <w:p w14:paraId="39F949DE" w14:textId="77777777" w:rsidR="008B7B39" w:rsidRDefault="008B7B39" w:rsidP="005F5EB0">
      <w:pPr>
        <w:ind w:left="360"/>
        <w:jc w:val="left"/>
      </w:pPr>
    </w:p>
    <w:p w14:paraId="568CCB44" w14:textId="77777777" w:rsidR="008B7B39" w:rsidRDefault="008B7B39" w:rsidP="005F5EB0">
      <w:pPr>
        <w:ind w:left="360"/>
        <w:jc w:val="left"/>
      </w:pPr>
    </w:p>
    <w:p w14:paraId="7B4A46AF" w14:textId="742F0527" w:rsidR="00254B3B" w:rsidRDefault="00254B3B" w:rsidP="00254B3B">
      <w:pPr>
        <w:pStyle w:val="Heading2"/>
        <w:rPr>
          <w:noProof/>
        </w:rPr>
      </w:pPr>
      <w:r>
        <w:rPr>
          <w:noProof/>
        </w:rPr>
        <w:br w:type="column"/>
      </w:r>
      <w:r>
        <w:rPr>
          <w:noProof/>
        </w:rPr>
        <w:lastRenderedPageBreak/>
        <w:t xml:space="preserve">Part </w:t>
      </w:r>
      <w:r>
        <w:rPr>
          <w:noProof/>
        </w:rPr>
        <w:t>2</w:t>
      </w:r>
      <w:r>
        <w:rPr>
          <w:noProof/>
        </w:rPr>
        <w:t xml:space="preserve">:  </w:t>
      </w:r>
      <w:r>
        <w:rPr>
          <w:noProof/>
        </w:rPr>
        <w:t>Effect of Sampling Rate</w:t>
      </w:r>
      <w:r>
        <w:rPr>
          <w:noProof/>
        </w:rPr>
        <w:t xml:space="preserve"> </w:t>
      </w:r>
    </w:p>
    <w:p w14:paraId="0E098D13" w14:textId="4B21DA59" w:rsidR="00C56EA1" w:rsidRDefault="000A5064" w:rsidP="00D63137">
      <w:pPr>
        <w:ind w:left="360"/>
        <w:jc w:val="left"/>
      </w:pPr>
      <w:r>
        <w:t xml:space="preserve">Now that the sample rate </w:t>
      </w:r>
      <w:r w:rsidR="00743EC1">
        <w:t xml:space="preserve">is known and selectable, we’ll look at the results via </w:t>
      </w:r>
      <w:proofErr w:type="gramStart"/>
      <w:r w:rsidR="00743EC1">
        <w:t xml:space="preserve">the </w:t>
      </w:r>
      <w:proofErr w:type="spellStart"/>
      <w:r w:rsidR="00743EC1">
        <w:t>SerialPlotter</w:t>
      </w:r>
      <w:proofErr w:type="spellEnd"/>
      <w:proofErr w:type="gramEnd"/>
      <w:r w:rsidR="00743EC1">
        <w:t>.</w:t>
      </w:r>
    </w:p>
    <w:p w14:paraId="5207A339" w14:textId="6CC261CB" w:rsidR="000A5064" w:rsidRDefault="00FC1756" w:rsidP="00D63137">
      <w:pPr>
        <w:ind w:left="36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92" behindDoc="1" locked="0" layoutInCell="1" allowOverlap="1" wp14:anchorId="55005265" wp14:editId="7CF689C3">
                <wp:simplePos x="0" y="0"/>
                <wp:positionH relativeFrom="column">
                  <wp:posOffset>6062759</wp:posOffset>
                </wp:positionH>
                <wp:positionV relativeFrom="paragraph">
                  <wp:posOffset>69740</wp:posOffset>
                </wp:positionV>
                <wp:extent cx="1144905" cy="1454785"/>
                <wp:effectExtent l="0" t="0" r="17145" b="12065"/>
                <wp:wrapTight wrapText="bothSides">
                  <wp:wrapPolygon edited="0">
                    <wp:start x="0" y="0"/>
                    <wp:lineTo x="0" y="21496"/>
                    <wp:lineTo x="21564" y="21496"/>
                    <wp:lineTo x="21564" y="0"/>
                    <wp:lineTo x="0" y="0"/>
                  </wp:wrapPolygon>
                </wp:wrapTight>
                <wp:docPr id="18877896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145478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CD4DF8" w14:textId="77777777" w:rsidR="00FC1756" w:rsidRPr="00FC1756" w:rsidRDefault="00FC1756" w:rsidP="00FC1756">
                            <w:pPr>
                              <w:jc w:val="left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FC1756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If using the Arduino – note the difference between the output with/without the “Interpolate Switch.”</w:t>
                            </w:r>
                          </w:p>
                          <w:p w14:paraId="0967B705" w14:textId="77777777" w:rsidR="00FC1756" w:rsidRPr="00FC1756" w:rsidRDefault="00FC1756" w:rsidP="00FC175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05265" id="Rectangle 1" o:spid="_x0000_s1027" style="position:absolute;left:0;text-align:left;margin-left:477.4pt;margin-top:5.5pt;width:90.15pt;height:114.55pt;z-index:-251600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" fillcolor="#e7e6e6 [3214]" strokecolor="#09101d [484]" strokeweight="1pt">
                <v:textbox>
                  <w:txbxContent>
                    <w:p w14:paraId="6ACD4DF8" w14:textId="77777777" w:rsidR="00FC1756" w:rsidRPr="00FC1756" w:rsidRDefault="00FC1756" w:rsidP="00FC1756">
                      <w:pPr>
                        <w:jc w:val="left"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FC1756">
                        <w:rPr>
                          <w:color w:val="000000" w:themeColor="text1"/>
                          <w:sz w:val="22"/>
                          <w:szCs w:val="22"/>
                        </w:rPr>
                        <w:t>If using the Arduino – note the difference between the output with/without the “Interpolate Switch.”</w:t>
                      </w:r>
                    </w:p>
                    <w:p w14:paraId="0967B705" w14:textId="77777777" w:rsidR="00FC1756" w:rsidRPr="00FC1756" w:rsidRDefault="00FC1756" w:rsidP="00FC1756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tight"/>
              </v:rect>
            </w:pict>
          </mc:Fallback>
        </mc:AlternateContent>
      </w:r>
    </w:p>
    <w:p w14:paraId="5743FB5E" w14:textId="1135F2D5" w:rsidR="00FC1756" w:rsidRDefault="00F60C10" w:rsidP="00D63137">
      <w:pPr>
        <w:ind w:left="360"/>
        <w:jc w:val="left"/>
      </w:pPr>
      <w:r>
        <w:t>You should see varying accuracies of the re-created waveform</w:t>
      </w:r>
      <w:r w:rsidR="004215AA">
        <w:t>.  Here’s the 8 samples/cycle:</w:t>
      </w:r>
    </w:p>
    <w:p w14:paraId="7F26C7DD" w14:textId="77777777" w:rsidR="00E12030" w:rsidRDefault="00E12030" w:rsidP="00D63137">
      <w:pPr>
        <w:ind w:left="360"/>
        <w:jc w:val="left"/>
      </w:pPr>
    </w:p>
    <w:p w14:paraId="65151C0C" w14:textId="68C4CDA7" w:rsidR="00F60C10" w:rsidRDefault="004215AA" w:rsidP="00D63137">
      <w:pPr>
        <w:ind w:left="360"/>
        <w:jc w:val="left"/>
      </w:pPr>
      <w:r w:rsidRPr="004215AA">
        <w:drawing>
          <wp:anchor distT="0" distB="0" distL="114300" distR="114300" simplePos="0" relativeHeight="251716616" behindDoc="1" locked="0" layoutInCell="1" allowOverlap="1" wp14:anchorId="050F4607" wp14:editId="431F84C1">
            <wp:simplePos x="0" y="0"/>
            <wp:positionH relativeFrom="column">
              <wp:posOffset>440690</wp:posOffset>
            </wp:positionH>
            <wp:positionV relativeFrom="paragraph">
              <wp:posOffset>86995</wp:posOffset>
            </wp:positionV>
            <wp:extent cx="5390515" cy="4110355"/>
            <wp:effectExtent l="0" t="0" r="635" b="4445"/>
            <wp:wrapTight wrapText="bothSides">
              <wp:wrapPolygon edited="0">
                <wp:start x="0" y="0"/>
                <wp:lineTo x="0" y="21523"/>
                <wp:lineTo x="21526" y="21523"/>
                <wp:lineTo x="21526" y="0"/>
                <wp:lineTo x="0" y="0"/>
              </wp:wrapPolygon>
            </wp:wrapTight>
            <wp:docPr id="117550073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00735" name="Picture 1" descr="A screen shot of a graph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EFCAA8" w14:textId="23C133E1" w:rsidR="00F60C10" w:rsidRDefault="00F60C10" w:rsidP="00D63137">
      <w:pPr>
        <w:ind w:left="360"/>
        <w:jc w:val="left"/>
      </w:pPr>
    </w:p>
    <w:p w14:paraId="0940E29F" w14:textId="77777777" w:rsidR="00F60C10" w:rsidRDefault="00F60C10" w:rsidP="00D63137">
      <w:pPr>
        <w:ind w:left="360"/>
        <w:jc w:val="left"/>
      </w:pPr>
    </w:p>
    <w:p w14:paraId="2B199F61" w14:textId="77777777" w:rsidR="00F60C10" w:rsidRDefault="00F60C10" w:rsidP="00D63137">
      <w:pPr>
        <w:ind w:left="360"/>
        <w:jc w:val="left"/>
      </w:pPr>
    </w:p>
    <w:p w14:paraId="63CEA61F" w14:textId="6A981E06" w:rsidR="00F60C10" w:rsidRDefault="00F60C10" w:rsidP="00D63137">
      <w:pPr>
        <w:ind w:left="360"/>
        <w:jc w:val="left"/>
      </w:pPr>
    </w:p>
    <w:p w14:paraId="542AAC8D" w14:textId="77777777" w:rsidR="00F60C10" w:rsidRDefault="00F60C10" w:rsidP="00D63137">
      <w:pPr>
        <w:ind w:left="360"/>
        <w:jc w:val="left"/>
      </w:pPr>
    </w:p>
    <w:p w14:paraId="6EB8B4DE" w14:textId="4F1CBCBA" w:rsidR="00F60C10" w:rsidRDefault="00F60C10" w:rsidP="00D63137">
      <w:pPr>
        <w:ind w:left="360"/>
        <w:jc w:val="left"/>
      </w:pPr>
    </w:p>
    <w:p w14:paraId="6E4CB442" w14:textId="7D29F363" w:rsidR="00FC1756" w:rsidRDefault="00FC1756" w:rsidP="00D63137">
      <w:pPr>
        <w:ind w:left="360"/>
        <w:jc w:val="left"/>
      </w:pPr>
    </w:p>
    <w:p w14:paraId="5EE9C36D" w14:textId="420FCE6C" w:rsidR="00FC1756" w:rsidRDefault="00FC1756" w:rsidP="00D63137">
      <w:pPr>
        <w:ind w:left="360"/>
        <w:jc w:val="left"/>
      </w:pPr>
    </w:p>
    <w:p w14:paraId="0B755735" w14:textId="77777777" w:rsidR="004215AA" w:rsidRDefault="004215AA" w:rsidP="00D63137">
      <w:pPr>
        <w:ind w:left="360"/>
        <w:jc w:val="left"/>
      </w:pPr>
    </w:p>
    <w:p w14:paraId="0A40276A" w14:textId="77777777" w:rsidR="004215AA" w:rsidRDefault="004215AA" w:rsidP="00D63137">
      <w:pPr>
        <w:ind w:left="360"/>
        <w:jc w:val="left"/>
      </w:pPr>
    </w:p>
    <w:p w14:paraId="32B18E2E" w14:textId="77777777" w:rsidR="004215AA" w:rsidRDefault="004215AA" w:rsidP="00D63137">
      <w:pPr>
        <w:ind w:left="360"/>
        <w:jc w:val="left"/>
      </w:pPr>
    </w:p>
    <w:p w14:paraId="33256964" w14:textId="77777777" w:rsidR="004215AA" w:rsidRDefault="004215AA" w:rsidP="00D63137">
      <w:pPr>
        <w:ind w:left="360"/>
        <w:jc w:val="left"/>
      </w:pPr>
    </w:p>
    <w:p w14:paraId="301B3D5C" w14:textId="77777777" w:rsidR="004215AA" w:rsidRDefault="004215AA" w:rsidP="00D63137">
      <w:pPr>
        <w:ind w:left="360"/>
        <w:jc w:val="left"/>
      </w:pPr>
    </w:p>
    <w:p w14:paraId="4B0067EB" w14:textId="77777777" w:rsidR="004215AA" w:rsidRDefault="004215AA" w:rsidP="00D63137">
      <w:pPr>
        <w:ind w:left="360"/>
        <w:jc w:val="left"/>
      </w:pPr>
    </w:p>
    <w:p w14:paraId="279507F8" w14:textId="5888D9CC" w:rsidR="004215AA" w:rsidRDefault="004215AA" w:rsidP="00D63137">
      <w:pPr>
        <w:ind w:left="360"/>
        <w:jc w:val="left"/>
      </w:pPr>
    </w:p>
    <w:p w14:paraId="3B8B1D8A" w14:textId="151853E9" w:rsidR="004215AA" w:rsidRDefault="00D17CD1" w:rsidP="00D63137">
      <w:pPr>
        <w:ind w:left="36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64" behindDoc="0" locked="0" layoutInCell="1" allowOverlap="1" wp14:anchorId="108DC860" wp14:editId="5FEF46C8">
                <wp:simplePos x="0" y="0"/>
                <wp:positionH relativeFrom="column">
                  <wp:posOffset>5679550</wp:posOffset>
                </wp:positionH>
                <wp:positionV relativeFrom="paragraph">
                  <wp:posOffset>13307</wp:posOffset>
                </wp:positionV>
                <wp:extent cx="1297305" cy="770255"/>
                <wp:effectExtent l="38100" t="0" r="17145" b="353695"/>
                <wp:wrapNone/>
                <wp:docPr id="1293994502" name="Callout: 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305" cy="770255"/>
                        </a:xfrm>
                        <a:prstGeom prst="borderCallout1">
                          <a:avLst>
                            <a:gd name="adj1" fmla="val 103984"/>
                            <a:gd name="adj2" fmla="val 29835"/>
                            <a:gd name="adj3" fmla="val 139971"/>
                            <a:gd name="adj4" fmla="val 2506"/>
                          </a:avLst>
                        </a:prstGeom>
                        <a:solidFill>
                          <a:srgbClr val="FF0000">
                            <a:alpha val="48000"/>
                          </a:srgbClr>
                        </a:solidFill>
                        <a:ln w="22225">
                          <a:tailEnd type="stealt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7F20E8" w14:textId="012337CF" w:rsidR="00303F29" w:rsidRPr="00303F29" w:rsidRDefault="00303F29" w:rsidP="00303F29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303F29">
                              <w:rPr>
                                <w:color w:val="000000" w:themeColor="text1"/>
                                <w:sz w:val="20"/>
                              </w:rPr>
                              <w:t>Note the ‘</w:t>
                            </w:r>
                            <w:proofErr w:type="spellStart"/>
                            <w:r w:rsidRPr="00303F29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</w:rPr>
                              <w:t>sps</w:t>
                            </w:r>
                            <w:proofErr w:type="spellEnd"/>
                            <w:r w:rsidRPr="00303F29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</w:rPr>
                              <w:t>’</w:t>
                            </w:r>
                            <w:r w:rsidRPr="00303F29"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>Samples per second</w:t>
                            </w:r>
                            <w:r w:rsidR="00D17CD1">
                              <w:rPr>
                                <w:color w:val="000000" w:themeColor="text1"/>
                                <w:sz w:val="20"/>
                              </w:rPr>
                              <w:t>.</w:t>
                            </w:r>
                            <w:r w:rsidR="00D17CD1">
                              <w:rPr>
                                <w:color w:val="000000" w:themeColor="text1"/>
                                <w:sz w:val="20"/>
                              </w:rPr>
                              <w:br/>
                              <w:t xml:space="preserve">Accurate because our source is </w:t>
                            </w:r>
                            <w:proofErr w:type="gramStart"/>
                            <w:r w:rsidR="00D17CD1">
                              <w:rPr>
                                <w:color w:val="000000" w:themeColor="text1"/>
                                <w:sz w:val="20"/>
                              </w:rPr>
                              <w:t>1Hz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8DC860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5" o:spid="_x0000_s1028" type="#_x0000_t47" style="position:absolute;left:0;text-align:left;margin-left:447.2pt;margin-top:1.05pt;width:102.15pt;height:60.65pt;z-index:251718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" adj="541,30234,6444,22461" fillcolor="red" strokecolor="#09101d [484]" strokeweight="1.75pt">
                <v:fill opacity="31354f"/>
                <v:stroke startarrow="classic"/>
                <v:textbox>
                  <w:txbxContent>
                    <w:p w14:paraId="037F20E8" w14:textId="012337CF" w:rsidR="00303F29" w:rsidRPr="00303F29" w:rsidRDefault="00303F29" w:rsidP="00303F29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 w:rsidRPr="00303F29">
                        <w:rPr>
                          <w:color w:val="000000" w:themeColor="text1"/>
                          <w:sz w:val="20"/>
                        </w:rPr>
                        <w:t>Note the ‘</w:t>
                      </w:r>
                      <w:proofErr w:type="spellStart"/>
                      <w:r w:rsidRPr="00303F29">
                        <w:rPr>
                          <w:b/>
                          <w:bCs/>
                          <w:color w:val="000000" w:themeColor="text1"/>
                          <w:sz w:val="20"/>
                        </w:rPr>
                        <w:t>sps</w:t>
                      </w:r>
                      <w:proofErr w:type="spellEnd"/>
                      <w:r w:rsidRPr="00303F29">
                        <w:rPr>
                          <w:b/>
                          <w:bCs/>
                          <w:color w:val="000000" w:themeColor="text1"/>
                          <w:sz w:val="20"/>
                        </w:rPr>
                        <w:t>’</w:t>
                      </w:r>
                      <w:r w:rsidRPr="00303F29">
                        <w:rPr>
                          <w:color w:val="000000" w:themeColor="text1"/>
                          <w:sz w:val="20"/>
                        </w:rPr>
                        <w:br/>
                        <w:t>Samples per second</w:t>
                      </w:r>
                      <w:r w:rsidR="00D17CD1">
                        <w:rPr>
                          <w:color w:val="000000" w:themeColor="text1"/>
                          <w:sz w:val="20"/>
                        </w:rPr>
                        <w:t>.</w:t>
                      </w:r>
                      <w:r w:rsidR="00D17CD1">
                        <w:rPr>
                          <w:color w:val="000000" w:themeColor="text1"/>
                          <w:sz w:val="20"/>
                        </w:rPr>
                        <w:br/>
                        <w:t xml:space="preserve">Accurate because our source is </w:t>
                      </w:r>
                      <w:proofErr w:type="gramStart"/>
                      <w:r w:rsidR="00D17CD1">
                        <w:rPr>
                          <w:color w:val="000000" w:themeColor="text1"/>
                          <w:sz w:val="20"/>
                        </w:rPr>
                        <w:t>1Hz</w:t>
                      </w:r>
                      <w:proofErr w:type="gramEnd"/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0912865D" w14:textId="2A7B9D23" w:rsidR="004215AA" w:rsidRDefault="004215AA" w:rsidP="00D63137">
      <w:pPr>
        <w:ind w:left="360"/>
        <w:jc w:val="left"/>
      </w:pPr>
    </w:p>
    <w:p w14:paraId="2FA89AEB" w14:textId="4B39183F" w:rsidR="004215AA" w:rsidRDefault="004215AA" w:rsidP="00D63137">
      <w:pPr>
        <w:ind w:left="360"/>
        <w:jc w:val="left"/>
      </w:pPr>
    </w:p>
    <w:p w14:paraId="62385C97" w14:textId="4800FFDA" w:rsidR="00FC1756" w:rsidRDefault="00FC1756" w:rsidP="00D63137">
      <w:pPr>
        <w:ind w:left="360"/>
        <w:jc w:val="left"/>
      </w:pPr>
    </w:p>
    <w:p w14:paraId="1A8C5E3E" w14:textId="121AC9C7" w:rsidR="00FC1756" w:rsidRDefault="00FC1756" w:rsidP="00D63137">
      <w:pPr>
        <w:ind w:left="360"/>
        <w:jc w:val="left"/>
      </w:pPr>
    </w:p>
    <w:p w14:paraId="52F4F32D" w14:textId="702622EE" w:rsidR="00FC1756" w:rsidRDefault="00FC1756" w:rsidP="00D63137">
      <w:pPr>
        <w:ind w:left="360"/>
        <w:jc w:val="left"/>
      </w:pPr>
    </w:p>
    <w:p w14:paraId="2416BC99" w14:textId="77777777" w:rsidR="00FC1756" w:rsidRDefault="00FC1756" w:rsidP="00D63137">
      <w:pPr>
        <w:ind w:left="360"/>
        <w:jc w:val="left"/>
      </w:pPr>
    </w:p>
    <w:p w14:paraId="1EA3E747" w14:textId="328A29DA" w:rsidR="004215AA" w:rsidRDefault="004215AA" w:rsidP="00D63137">
      <w:pPr>
        <w:ind w:left="360"/>
        <w:jc w:val="left"/>
      </w:pPr>
    </w:p>
    <w:p w14:paraId="4CFF60F7" w14:textId="18F55228" w:rsidR="00B66EB6" w:rsidRDefault="00D135A8" w:rsidP="00B66EB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20" behindDoc="1" locked="0" layoutInCell="1" allowOverlap="1" wp14:anchorId="4F542BA4" wp14:editId="3F631515">
                <wp:simplePos x="0" y="0"/>
                <wp:positionH relativeFrom="margin">
                  <wp:posOffset>194310</wp:posOffset>
                </wp:positionH>
                <wp:positionV relativeFrom="paragraph">
                  <wp:posOffset>117475</wp:posOffset>
                </wp:positionV>
                <wp:extent cx="6324600" cy="3601720"/>
                <wp:effectExtent l="0" t="0" r="19050" b="17780"/>
                <wp:wrapTight wrapText="bothSides">
                  <wp:wrapPolygon edited="0">
                    <wp:start x="0" y="0"/>
                    <wp:lineTo x="0" y="21592"/>
                    <wp:lineTo x="21600" y="21592"/>
                    <wp:lineTo x="21600" y="0"/>
                    <wp:lineTo x="0" y="0"/>
                  </wp:wrapPolygon>
                </wp:wrapTight>
                <wp:docPr id="98221545" name="Text Box 98221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0" cy="3601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A7430E" w14:textId="002EB42D" w:rsidR="00923166" w:rsidRDefault="00923166" w:rsidP="00923166">
                            <w:pPr>
                              <w:pStyle w:val="Heading2"/>
                              <w:ind w:left="360"/>
                            </w:pPr>
                            <w:r>
                              <w:t xml:space="preserve">Part </w:t>
                            </w:r>
                            <w:r w:rsidR="00251D05">
                              <w:t>2</w:t>
                            </w:r>
                            <w:r w:rsidR="00C932B8">
                              <w:t>.1</w:t>
                            </w:r>
                            <w:r>
                              <w:tab/>
                            </w:r>
                            <w:r w:rsidR="00F15C58">
                              <w:t xml:space="preserve">3 </w:t>
                            </w:r>
                            <w:r>
                              <w:t>Pts.</w:t>
                            </w:r>
                          </w:p>
                          <w:p w14:paraId="0DD29A43" w14:textId="56F332B1" w:rsidR="0038560A" w:rsidRDefault="0038560A" w:rsidP="008554C1">
                            <w:pPr>
                              <w:tabs>
                                <w:tab w:val="left" w:pos="1530"/>
                              </w:tabs>
                              <w:ind w:left="1350" w:hanging="720"/>
                              <w:jc w:val="left"/>
                            </w:pPr>
                            <w:r>
                              <w:rPr>
                                <w:b/>
                                <w:bCs/>
                              </w:rPr>
                              <w:t>Q</w:t>
                            </w:r>
                            <w:r w:rsidR="002B37D2">
                              <w:rPr>
                                <w:b/>
                                <w:bCs/>
                              </w:rPr>
                              <w:t>2</w:t>
                            </w:r>
                            <w:r>
                              <w:tab/>
                            </w:r>
                            <w:r w:rsidR="008A39DF">
                              <w:t>Why did the “Period” on the timer need to be slightly adjusted from your calcu</w:t>
                            </w:r>
                            <w:r w:rsidR="00526C6D">
                              <w:t>lation?  Why didn’t the exact number just work?</w:t>
                            </w:r>
                          </w:p>
                          <w:p w14:paraId="307E2E62" w14:textId="77777777" w:rsidR="00526C6D" w:rsidRDefault="00526C6D" w:rsidP="008554C1">
                            <w:pPr>
                              <w:ind w:left="1350" w:hanging="630"/>
                              <w:jc w:val="left"/>
                            </w:pPr>
                          </w:p>
                          <w:p w14:paraId="38DFECA6" w14:textId="77777777" w:rsidR="00700A3F" w:rsidRDefault="00700A3F" w:rsidP="008554C1">
                            <w:pPr>
                              <w:ind w:left="1350" w:hanging="63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________________________________________________________________</w:t>
                            </w:r>
                          </w:p>
                          <w:p w14:paraId="31A302D8" w14:textId="77777777" w:rsidR="00F15C58" w:rsidRDefault="00F15C58" w:rsidP="00647453">
                            <w:pPr>
                              <w:ind w:left="720"/>
                              <w:jc w:val="left"/>
                              <w:rPr>
                                <w:b/>
                                <w:bCs/>
                              </w:rPr>
                            </w:pPr>
                          </w:p>
                          <w:p w14:paraId="27B5D942" w14:textId="77777777" w:rsidR="00CB53E6" w:rsidRDefault="00CB53E6" w:rsidP="00647453">
                            <w:pPr>
                              <w:ind w:left="720"/>
                              <w:jc w:val="left"/>
                              <w:rPr>
                                <w:b/>
                                <w:bCs/>
                              </w:rPr>
                            </w:pPr>
                          </w:p>
                          <w:p w14:paraId="7D907248" w14:textId="77777777" w:rsidR="00A70ED8" w:rsidRDefault="00A70ED8" w:rsidP="00647453">
                            <w:pPr>
                              <w:ind w:left="720"/>
                              <w:jc w:val="left"/>
                              <w:rPr>
                                <w:b/>
                                <w:bCs/>
                              </w:rPr>
                            </w:pPr>
                          </w:p>
                          <w:p w14:paraId="01804E8D" w14:textId="6393A161" w:rsidR="00647453" w:rsidRDefault="00647453" w:rsidP="00A70ED8">
                            <w:pPr>
                              <w:ind w:left="1350" w:hanging="630"/>
                              <w:jc w:val="left"/>
                            </w:pPr>
                            <w:r>
                              <w:rPr>
                                <w:b/>
                                <w:bCs/>
                              </w:rPr>
                              <w:t>Q3</w:t>
                            </w:r>
                            <w:r>
                              <w:tab/>
                              <w:t>In the current approach, could the serial port Baud rate affect the ADC Sample Rate?</w:t>
                            </w:r>
                          </w:p>
                          <w:p w14:paraId="49D8CAB7" w14:textId="77777777" w:rsidR="00CB53E6" w:rsidRDefault="00CB53E6" w:rsidP="00A70ED8">
                            <w:pPr>
                              <w:ind w:left="1350" w:hanging="630"/>
                              <w:jc w:val="left"/>
                            </w:pPr>
                          </w:p>
                          <w:p w14:paraId="62A51C66" w14:textId="77777777" w:rsidR="00F15C58" w:rsidRDefault="00F15C58" w:rsidP="00F15C58">
                            <w:pPr>
                              <w:ind w:left="1350" w:hanging="63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________________________________________________________________</w:t>
                            </w:r>
                          </w:p>
                          <w:p w14:paraId="339A1410" w14:textId="77777777" w:rsidR="00F15C58" w:rsidRDefault="00F15C58" w:rsidP="00647453">
                            <w:pPr>
                              <w:ind w:left="720"/>
                              <w:jc w:val="left"/>
                              <w:rPr>
                                <w:b/>
                                <w:bCs/>
                              </w:rPr>
                            </w:pPr>
                          </w:p>
                          <w:p w14:paraId="31B0A0E0" w14:textId="77777777" w:rsidR="00CB53E6" w:rsidRDefault="00CB53E6" w:rsidP="00647453">
                            <w:pPr>
                              <w:ind w:left="720"/>
                              <w:jc w:val="left"/>
                              <w:rPr>
                                <w:b/>
                                <w:bCs/>
                              </w:rPr>
                            </w:pPr>
                          </w:p>
                          <w:p w14:paraId="16A22D8E" w14:textId="77777777" w:rsidR="00526C6D" w:rsidRDefault="00526C6D" w:rsidP="008554C1">
                            <w:pPr>
                              <w:ind w:left="1350" w:hanging="630"/>
                              <w:jc w:val="left"/>
                            </w:pPr>
                          </w:p>
                          <w:p w14:paraId="592EB8E0" w14:textId="5F260AC9" w:rsidR="00995F3C" w:rsidRDefault="00995F3C" w:rsidP="008554C1">
                            <w:pPr>
                              <w:ind w:left="1350" w:hanging="630"/>
                              <w:jc w:val="left"/>
                            </w:pPr>
                            <w:r>
                              <w:rPr>
                                <w:b/>
                                <w:bCs/>
                              </w:rPr>
                              <w:t>Q4</w:t>
                            </w:r>
                            <w:r>
                              <w:tab/>
                            </w:r>
                            <w:r>
                              <w:t xml:space="preserve">How </w:t>
                            </w:r>
                            <w:r w:rsidR="007B622D">
                              <w:t>c</w:t>
                            </w:r>
                            <w:r>
                              <w:t>ould you change the code/structure of the ADC sampling</w:t>
                            </w:r>
                            <w:r w:rsidR="003568D9">
                              <w:t>, currently controlled by the timer ISR,</w:t>
                            </w:r>
                            <w:r>
                              <w:t xml:space="preserve"> to make it </w:t>
                            </w:r>
                            <w:r w:rsidR="008554C1">
                              <w:t>require less empirical adjustment?</w:t>
                            </w:r>
                          </w:p>
                          <w:p w14:paraId="70774157" w14:textId="77777777" w:rsidR="00995F3C" w:rsidRDefault="00995F3C" w:rsidP="00995F3C">
                            <w:pPr>
                              <w:ind w:left="720"/>
                              <w:jc w:val="left"/>
                            </w:pPr>
                          </w:p>
                          <w:p w14:paraId="42FCFE4A" w14:textId="77777777" w:rsidR="003568D9" w:rsidRDefault="003568D9" w:rsidP="003568D9">
                            <w:pPr>
                              <w:ind w:left="1350" w:hanging="63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________________________________________________________________</w:t>
                            </w:r>
                          </w:p>
                          <w:p w14:paraId="2C07AE5E" w14:textId="77777777" w:rsidR="00DE3EBA" w:rsidRPr="00DE3EBA" w:rsidRDefault="00DE3EBA" w:rsidP="00755CE5">
                            <w:pPr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42BA4" id="Text Box 98221545" o:spid="_x0000_s1029" type="#_x0000_t202" style="position:absolute;left:0;text-align:left;margin-left:15.3pt;margin-top:9.25pt;width:498pt;height:283.6pt;z-index:-251629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" strokecolor="red">
                <v:textbox>
                  <w:txbxContent>
                    <w:p w14:paraId="6CA7430E" w14:textId="002EB42D" w:rsidR="00923166" w:rsidRDefault="00923166" w:rsidP="00923166">
                      <w:pPr>
                        <w:pStyle w:val="Heading2"/>
                        <w:ind w:left="360"/>
                      </w:pPr>
                      <w:r>
                        <w:t xml:space="preserve">Part </w:t>
                      </w:r>
                      <w:r w:rsidR="00251D05">
                        <w:t>2</w:t>
                      </w:r>
                      <w:r w:rsidR="00C932B8">
                        <w:t>.1</w:t>
                      </w:r>
                      <w:r>
                        <w:tab/>
                      </w:r>
                      <w:r w:rsidR="00F15C58">
                        <w:t xml:space="preserve">3 </w:t>
                      </w:r>
                      <w:r>
                        <w:t>Pts.</w:t>
                      </w:r>
                    </w:p>
                    <w:p w14:paraId="0DD29A43" w14:textId="56F332B1" w:rsidR="0038560A" w:rsidRDefault="0038560A" w:rsidP="008554C1">
                      <w:pPr>
                        <w:tabs>
                          <w:tab w:val="left" w:pos="1530"/>
                        </w:tabs>
                        <w:ind w:left="1350" w:hanging="720"/>
                        <w:jc w:val="left"/>
                      </w:pPr>
                      <w:r>
                        <w:rPr>
                          <w:b/>
                          <w:bCs/>
                        </w:rPr>
                        <w:t>Q</w:t>
                      </w:r>
                      <w:r w:rsidR="002B37D2">
                        <w:rPr>
                          <w:b/>
                          <w:bCs/>
                        </w:rPr>
                        <w:t>2</w:t>
                      </w:r>
                      <w:r>
                        <w:tab/>
                      </w:r>
                      <w:r w:rsidR="008A39DF">
                        <w:t>Why did the “Period” on the timer need to be slightly adjusted from your calcu</w:t>
                      </w:r>
                      <w:r w:rsidR="00526C6D">
                        <w:t>lation?  Why didn’t the exact number just work?</w:t>
                      </w:r>
                    </w:p>
                    <w:p w14:paraId="307E2E62" w14:textId="77777777" w:rsidR="00526C6D" w:rsidRDefault="00526C6D" w:rsidP="008554C1">
                      <w:pPr>
                        <w:ind w:left="1350" w:hanging="630"/>
                        <w:jc w:val="left"/>
                      </w:pPr>
                    </w:p>
                    <w:p w14:paraId="38DFECA6" w14:textId="77777777" w:rsidR="00700A3F" w:rsidRDefault="00700A3F" w:rsidP="008554C1">
                      <w:pPr>
                        <w:ind w:left="1350" w:hanging="63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________________________________________________________________</w:t>
                      </w:r>
                    </w:p>
                    <w:p w14:paraId="31A302D8" w14:textId="77777777" w:rsidR="00F15C58" w:rsidRDefault="00F15C58" w:rsidP="00647453">
                      <w:pPr>
                        <w:ind w:left="720"/>
                        <w:jc w:val="left"/>
                        <w:rPr>
                          <w:b/>
                          <w:bCs/>
                        </w:rPr>
                      </w:pPr>
                    </w:p>
                    <w:p w14:paraId="27B5D942" w14:textId="77777777" w:rsidR="00CB53E6" w:rsidRDefault="00CB53E6" w:rsidP="00647453">
                      <w:pPr>
                        <w:ind w:left="720"/>
                        <w:jc w:val="left"/>
                        <w:rPr>
                          <w:b/>
                          <w:bCs/>
                        </w:rPr>
                      </w:pPr>
                    </w:p>
                    <w:p w14:paraId="7D907248" w14:textId="77777777" w:rsidR="00A70ED8" w:rsidRDefault="00A70ED8" w:rsidP="00647453">
                      <w:pPr>
                        <w:ind w:left="720"/>
                        <w:jc w:val="left"/>
                        <w:rPr>
                          <w:b/>
                          <w:bCs/>
                        </w:rPr>
                      </w:pPr>
                    </w:p>
                    <w:p w14:paraId="01804E8D" w14:textId="6393A161" w:rsidR="00647453" w:rsidRDefault="00647453" w:rsidP="00A70ED8">
                      <w:pPr>
                        <w:ind w:left="1350" w:hanging="630"/>
                        <w:jc w:val="left"/>
                      </w:pPr>
                      <w:r>
                        <w:rPr>
                          <w:b/>
                          <w:bCs/>
                        </w:rPr>
                        <w:t>Q3</w:t>
                      </w:r>
                      <w:r>
                        <w:tab/>
                        <w:t>In the current approach, could the serial port Baud rate affect the ADC Sample Rate?</w:t>
                      </w:r>
                    </w:p>
                    <w:p w14:paraId="49D8CAB7" w14:textId="77777777" w:rsidR="00CB53E6" w:rsidRDefault="00CB53E6" w:rsidP="00A70ED8">
                      <w:pPr>
                        <w:ind w:left="1350" w:hanging="630"/>
                        <w:jc w:val="left"/>
                      </w:pPr>
                    </w:p>
                    <w:p w14:paraId="62A51C66" w14:textId="77777777" w:rsidR="00F15C58" w:rsidRDefault="00F15C58" w:rsidP="00F15C58">
                      <w:pPr>
                        <w:ind w:left="1350" w:hanging="63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________________________________________________________________</w:t>
                      </w:r>
                    </w:p>
                    <w:p w14:paraId="339A1410" w14:textId="77777777" w:rsidR="00F15C58" w:rsidRDefault="00F15C58" w:rsidP="00647453">
                      <w:pPr>
                        <w:ind w:left="720"/>
                        <w:jc w:val="left"/>
                        <w:rPr>
                          <w:b/>
                          <w:bCs/>
                        </w:rPr>
                      </w:pPr>
                    </w:p>
                    <w:p w14:paraId="31B0A0E0" w14:textId="77777777" w:rsidR="00CB53E6" w:rsidRDefault="00CB53E6" w:rsidP="00647453">
                      <w:pPr>
                        <w:ind w:left="720"/>
                        <w:jc w:val="left"/>
                        <w:rPr>
                          <w:b/>
                          <w:bCs/>
                        </w:rPr>
                      </w:pPr>
                    </w:p>
                    <w:p w14:paraId="16A22D8E" w14:textId="77777777" w:rsidR="00526C6D" w:rsidRDefault="00526C6D" w:rsidP="008554C1">
                      <w:pPr>
                        <w:ind w:left="1350" w:hanging="630"/>
                        <w:jc w:val="left"/>
                      </w:pPr>
                    </w:p>
                    <w:p w14:paraId="592EB8E0" w14:textId="5F260AC9" w:rsidR="00995F3C" w:rsidRDefault="00995F3C" w:rsidP="008554C1">
                      <w:pPr>
                        <w:ind w:left="1350" w:hanging="630"/>
                        <w:jc w:val="left"/>
                      </w:pPr>
                      <w:r>
                        <w:rPr>
                          <w:b/>
                          <w:bCs/>
                        </w:rPr>
                        <w:t>Q4</w:t>
                      </w:r>
                      <w:r>
                        <w:tab/>
                      </w:r>
                      <w:r>
                        <w:t xml:space="preserve">How </w:t>
                      </w:r>
                      <w:r w:rsidR="007B622D">
                        <w:t>c</w:t>
                      </w:r>
                      <w:r>
                        <w:t>ould you change the code/structure of the ADC sampling</w:t>
                      </w:r>
                      <w:r w:rsidR="003568D9">
                        <w:t>, currently controlled by the timer ISR,</w:t>
                      </w:r>
                      <w:r>
                        <w:t xml:space="preserve"> to make it </w:t>
                      </w:r>
                      <w:r w:rsidR="008554C1">
                        <w:t>require less empirical adjustment?</w:t>
                      </w:r>
                    </w:p>
                    <w:p w14:paraId="70774157" w14:textId="77777777" w:rsidR="00995F3C" w:rsidRDefault="00995F3C" w:rsidP="00995F3C">
                      <w:pPr>
                        <w:ind w:left="720"/>
                        <w:jc w:val="left"/>
                      </w:pPr>
                    </w:p>
                    <w:p w14:paraId="42FCFE4A" w14:textId="77777777" w:rsidR="003568D9" w:rsidRDefault="003568D9" w:rsidP="003568D9">
                      <w:pPr>
                        <w:ind w:left="1350" w:hanging="63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________________________________________________________________</w:t>
                      </w:r>
                    </w:p>
                    <w:p w14:paraId="2C07AE5E" w14:textId="77777777" w:rsidR="00DE3EBA" w:rsidRPr="00DE3EBA" w:rsidRDefault="00DE3EBA" w:rsidP="00755CE5">
                      <w:pPr>
                        <w:jc w:val="left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AD0B28">
        <w:br w:type="column"/>
      </w:r>
      <w:r w:rsidR="00890F0E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7160" behindDoc="0" locked="0" layoutInCell="1" allowOverlap="1" wp14:anchorId="2277EEB2" wp14:editId="165D7E68">
                <wp:simplePos x="0" y="0"/>
                <wp:positionH relativeFrom="margin">
                  <wp:align>left</wp:align>
                </wp:positionH>
                <wp:positionV relativeFrom="paragraph">
                  <wp:posOffset>-19878</wp:posOffset>
                </wp:positionV>
                <wp:extent cx="6797040" cy="9136048"/>
                <wp:effectExtent l="0" t="0" r="22860" b="27305"/>
                <wp:wrapNone/>
                <wp:docPr id="222406149" name="Text Box 222406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7040" cy="91360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81EA5E" w14:textId="3E10A2A8" w:rsidR="00B02A1B" w:rsidRDefault="00B02A1B" w:rsidP="00B02A1B">
                            <w:pPr>
                              <w:pStyle w:val="Heading2"/>
                              <w:ind w:left="360"/>
                            </w:pPr>
                            <w:r>
                              <w:t xml:space="preserve">Part </w:t>
                            </w:r>
                            <w:r w:rsidR="00F15C58">
                              <w:t>2</w:t>
                            </w:r>
                            <w:r w:rsidR="002B37D2">
                              <w:t>.</w:t>
                            </w:r>
                            <w:r w:rsidR="00C932B8">
                              <w:t>2</w:t>
                            </w:r>
                            <w:r>
                              <w:tab/>
                            </w:r>
                            <w:r w:rsidR="00632532">
                              <w:t>2</w:t>
                            </w:r>
                            <w:r>
                              <w:t xml:space="preserve"> Pts.</w:t>
                            </w:r>
                          </w:p>
                          <w:p w14:paraId="783737EC" w14:textId="77777777" w:rsidR="00632532" w:rsidRDefault="00632532" w:rsidP="00FA69CC">
                            <w:pPr>
                              <w:ind w:left="1710" w:hanging="720"/>
                              <w:jc w:val="left"/>
                              <w:rPr>
                                <w:b/>
                                <w:bCs/>
                              </w:rPr>
                            </w:pPr>
                          </w:p>
                          <w:p w14:paraId="4327C4B5" w14:textId="27F835DD" w:rsidR="00D86521" w:rsidRDefault="00F15C58" w:rsidP="00FA69CC">
                            <w:pPr>
                              <w:ind w:left="1710" w:hanging="720"/>
                              <w:jc w:val="left"/>
                            </w:pPr>
                            <w:r>
                              <w:rPr>
                                <w:b/>
                                <w:bCs/>
                              </w:rPr>
                              <w:t>Q5</w:t>
                            </w:r>
                            <w:r>
                              <w:tab/>
                              <w:t xml:space="preserve">Take/Paste </w:t>
                            </w:r>
                            <w:r>
                              <w:t>two</w:t>
                            </w:r>
                            <w:r>
                              <w:t xml:space="preserve"> screenshot</w:t>
                            </w:r>
                            <w:r>
                              <w:t>s</w:t>
                            </w:r>
                            <w:r>
                              <w:t xml:space="preserve"> from the output of your </w:t>
                            </w:r>
                            <w:proofErr w:type="spellStart"/>
                            <w:r>
                              <w:t>SerialPlotter</w:t>
                            </w:r>
                            <w:proofErr w:type="spellEnd"/>
                            <w:r>
                              <w:t xml:space="preserve"> screen showing the resulting </w:t>
                            </w:r>
                            <w:proofErr w:type="spellStart"/>
                            <w:r>
                              <w:t>waveform</w:t>
                            </w:r>
                            <w:r w:rsidR="0015495F">
                              <w:t>s</w:t>
                            </w:r>
                            <w:r>
                              <w:t>from</w:t>
                            </w:r>
                            <w:proofErr w:type="spellEnd"/>
                            <w:r>
                              <w:t xml:space="preserve"> the ADC</w:t>
                            </w:r>
                            <w:r w:rsidR="0015495F">
                              <w:t xml:space="preserve"> for the two</w:t>
                            </w:r>
                            <w:r>
                              <w:t xml:space="preserve"> </w:t>
                            </w:r>
                            <w:proofErr w:type="gramStart"/>
                            <w:r w:rsidR="0015495F">
                              <w:t>options :</w:t>
                            </w:r>
                            <w:proofErr w:type="gramEnd"/>
                            <w:r w:rsidR="003E4A94">
                              <w:t xml:space="preserve"> </w:t>
                            </w:r>
                            <w:proofErr w:type="spellStart"/>
                            <w:r w:rsidR="00D86521">
                              <w:t>one_sample_per_cycle</w:t>
                            </w:r>
                            <w:proofErr w:type="spellEnd"/>
                            <w:r w:rsidR="00D86521">
                              <w:t>, and</w:t>
                            </w:r>
                            <w:r w:rsidR="003E4A94">
                              <w:t xml:space="preserve"> </w:t>
                            </w:r>
                            <w:proofErr w:type="spellStart"/>
                            <w:r w:rsidR="003E4A94">
                              <w:t>t</w:t>
                            </w:r>
                            <w:r w:rsidR="00D86521">
                              <w:t>wo_samples_per_cycle</w:t>
                            </w:r>
                            <w:proofErr w:type="spellEnd"/>
                          </w:p>
                          <w:p w14:paraId="50A74301" w14:textId="77777777" w:rsidR="00D86521" w:rsidRDefault="00D86521" w:rsidP="00F15C58">
                            <w:pPr>
                              <w:jc w:val="left"/>
                            </w:pPr>
                          </w:p>
                          <w:p w14:paraId="19BFE9EF" w14:textId="6AA969E8" w:rsidR="00A4470F" w:rsidRDefault="00A4470F" w:rsidP="00896C34">
                            <w:pPr>
                              <w:jc w:val="center"/>
                            </w:pPr>
                            <w:r>
                              <w:t xml:space="preserve">SCREENSHOT OF </w:t>
                            </w:r>
                            <w:proofErr w:type="spellStart"/>
                            <w:r w:rsidRPr="00D1281F">
                              <w:rPr>
                                <w:b/>
                                <w:bCs/>
                              </w:rPr>
                              <w:t>one_sample_</w:t>
                            </w:r>
                            <w:r w:rsidR="00D1281F" w:rsidRPr="00D1281F">
                              <w:rPr>
                                <w:b/>
                                <w:bCs/>
                              </w:rPr>
                              <w:t>per_cycle</w:t>
                            </w:r>
                            <w:proofErr w:type="spellEnd"/>
                          </w:p>
                          <w:p w14:paraId="39AA1C46" w14:textId="77777777" w:rsidR="00D1281F" w:rsidRDefault="00D1281F" w:rsidP="00F15C58">
                            <w:pPr>
                              <w:jc w:val="left"/>
                            </w:pPr>
                          </w:p>
                          <w:p w14:paraId="574A6194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7BCB2166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7107388B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56F54076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1469B77D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3E34422D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04FC9C2C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1B4C80F9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58D668E6" w14:textId="77777777" w:rsidR="00632532" w:rsidRDefault="00632532" w:rsidP="00F15C58">
                            <w:pPr>
                              <w:jc w:val="left"/>
                            </w:pPr>
                          </w:p>
                          <w:p w14:paraId="553E1863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407BBB2D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59BA8550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098AAD54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29122215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4D45031D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5ABF2771" w14:textId="77777777" w:rsidR="00890F0E" w:rsidRDefault="00890F0E" w:rsidP="00F15C58">
                            <w:pPr>
                              <w:jc w:val="left"/>
                            </w:pPr>
                          </w:p>
                          <w:p w14:paraId="507975F5" w14:textId="7C8488CD" w:rsidR="00896C34" w:rsidRDefault="00896C34" w:rsidP="00896C34">
                            <w:pPr>
                              <w:jc w:val="center"/>
                            </w:pPr>
                            <w:r>
                              <w:t xml:space="preserve">SCREENSHOT OF </w:t>
                            </w:r>
                            <w:proofErr w:type="spellStart"/>
                            <w:r w:rsidR="007B622D">
                              <w:rPr>
                                <w:b/>
                                <w:bCs/>
                              </w:rPr>
                              <w:t>two</w:t>
                            </w:r>
                            <w:r w:rsidRPr="00D1281F">
                              <w:rPr>
                                <w:b/>
                                <w:bCs/>
                              </w:rPr>
                              <w:t>_sample</w:t>
                            </w:r>
                            <w:r w:rsidR="007B622D">
                              <w:rPr>
                                <w:b/>
                                <w:bCs/>
                              </w:rPr>
                              <w:t>s</w:t>
                            </w:r>
                            <w:r w:rsidRPr="00D1281F">
                              <w:rPr>
                                <w:b/>
                                <w:bCs/>
                              </w:rPr>
                              <w:t>_per_cycle</w:t>
                            </w:r>
                            <w:proofErr w:type="spellEnd"/>
                          </w:p>
                          <w:p w14:paraId="594C469A" w14:textId="77777777" w:rsidR="00890F0E" w:rsidRPr="00DE3EBA" w:rsidRDefault="00890F0E" w:rsidP="00F15C58">
                            <w:pPr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7EEB2" id="Text Box 222406149" o:spid="_x0000_s1030" type="#_x0000_t202" style="position:absolute;left:0;text-align:left;margin-left:0;margin-top:-1.55pt;width:535.2pt;height:719.35pt;z-index:2516971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" strokecolor="red">
                <v:textbox>
                  <w:txbxContent>
                    <w:p w14:paraId="4781EA5E" w14:textId="3E10A2A8" w:rsidR="00B02A1B" w:rsidRDefault="00B02A1B" w:rsidP="00B02A1B">
                      <w:pPr>
                        <w:pStyle w:val="Heading2"/>
                        <w:ind w:left="360"/>
                      </w:pPr>
                      <w:r>
                        <w:t xml:space="preserve">Part </w:t>
                      </w:r>
                      <w:r w:rsidR="00F15C58">
                        <w:t>2</w:t>
                      </w:r>
                      <w:r w:rsidR="002B37D2">
                        <w:t>.</w:t>
                      </w:r>
                      <w:r w:rsidR="00C932B8">
                        <w:t>2</w:t>
                      </w:r>
                      <w:r>
                        <w:tab/>
                      </w:r>
                      <w:r w:rsidR="00632532">
                        <w:t>2</w:t>
                      </w:r>
                      <w:r>
                        <w:t xml:space="preserve"> Pts.</w:t>
                      </w:r>
                    </w:p>
                    <w:p w14:paraId="783737EC" w14:textId="77777777" w:rsidR="00632532" w:rsidRDefault="00632532" w:rsidP="00FA69CC">
                      <w:pPr>
                        <w:ind w:left="1710" w:hanging="720"/>
                        <w:jc w:val="left"/>
                        <w:rPr>
                          <w:b/>
                          <w:bCs/>
                        </w:rPr>
                      </w:pPr>
                    </w:p>
                    <w:p w14:paraId="4327C4B5" w14:textId="27F835DD" w:rsidR="00D86521" w:rsidRDefault="00F15C58" w:rsidP="00FA69CC">
                      <w:pPr>
                        <w:ind w:left="1710" w:hanging="720"/>
                        <w:jc w:val="left"/>
                      </w:pPr>
                      <w:r>
                        <w:rPr>
                          <w:b/>
                          <w:bCs/>
                        </w:rPr>
                        <w:t>Q5</w:t>
                      </w:r>
                      <w:r>
                        <w:tab/>
                        <w:t xml:space="preserve">Take/Paste </w:t>
                      </w:r>
                      <w:r>
                        <w:t>two</w:t>
                      </w:r>
                      <w:r>
                        <w:t xml:space="preserve"> screenshot</w:t>
                      </w:r>
                      <w:r>
                        <w:t>s</w:t>
                      </w:r>
                      <w:r>
                        <w:t xml:space="preserve"> from the output of your </w:t>
                      </w:r>
                      <w:proofErr w:type="spellStart"/>
                      <w:r>
                        <w:t>SerialPlotter</w:t>
                      </w:r>
                      <w:proofErr w:type="spellEnd"/>
                      <w:r>
                        <w:t xml:space="preserve"> screen showing the resulting </w:t>
                      </w:r>
                      <w:proofErr w:type="spellStart"/>
                      <w:r>
                        <w:t>waveform</w:t>
                      </w:r>
                      <w:r w:rsidR="0015495F">
                        <w:t>s</w:t>
                      </w:r>
                      <w:r>
                        <w:t>from</w:t>
                      </w:r>
                      <w:proofErr w:type="spellEnd"/>
                      <w:r>
                        <w:t xml:space="preserve"> the ADC</w:t>
                      </w:r>
                      <w:r w:rsidR="0015495F">
                        <w:t xml:space="preserve"> for the two</w:t>
                      </w:r>
                      <w:r>
                        <w:t xml:space="preserve"> </w:t>
                      </w:r>
                      <w:proofErr w:type="gramStart"/>
                      <w:r w:rsidR="0015495F">
                        <w:t>options :</w:t>
                      </w:r>
                      <w:proofErr w:type="gramEnd"/>
                      <w:r w:rsidR="003E4A94">
                        <w:t xml:space="preserve"> </w:t>
                      </w:r>
                      <w:proofErr w:type="spellStart"/>
                      <w:r w:rsidR="00D86521">
                        <w:t>one_sample_per_cycle</w:t>
                      </w:r>
                      <w:proofErr w:type="spellEnd"/>
                      <w:r w:rsidR="00D86521">
                        <w:t>, and</w:t>
                      </w:r>
                      <w:r w:rsidR="003E4A94">
                        <w:t xml:space="preserve"> </w:t>
                      </w:r>
                      <w:proofErr w:type="spellStart"/>
                      <w:r w:rsidR="003E4A94">
                        <w:t>t</w:t>
                      </w:r>
                      <w:r w:rsidR="00D86521">
                        <w:t>wo_samples_per_cycle</w:t>
                      </w:r>
                      <w:proofErr w:type="spellEnd"/>
                    </w:p>
                    <w:p w14:paraId="50A74301" w14:textId="77777777" w:rsidR="00D86521" w:rsidRDefault="00D86521" w:rsidP="00F15C58">
                      <w:pPr>
                        <w:jc w:val="left"/>
                      </w:pPr>
                    </w:p>
                    <w:p w14:paraId="19BFE9EF" w14:textId="6AA969E8" w:rsidR="00A4470F" w:rsidRDefault="00A4470F" w:rsidP="00896C34">
                      <w:pPr>
                        <w:jc w:val="center"/>
                      </w:pPr>
                      <w:r>
                        <w:t xml:space="preserve">SCREENSHOT OF </w:t>
                      </w:r>
                      <w:proofErr w:type="spellStart"/>
                      <w:r w:rsidRPr="00D1281F">
                        <w:rPr>
                          <w:b/>
                          <w:bCs/>
                        </w:rPr>
                        <w:t>one_sample_</w:t>
                      </w:r>
                      <w:r w:rsidR="00D1281F" w:rsidRPr="00D1281F">
                        <w:rPr>
                          <w:b/>
                          <w:bCs/>
                        </w:rPr>
                        <w:t>per_cycle</w:t>
                      </w:r>
                      <w:proofErr w:type="spellEnd"/>
                    </w:p>
                    <w:p w14:paraId="39AA1C46" w14:textId="77777777" w:rsidR="00D1281F" w:rsidRDefault="00D1281F" w:rsidP="00F15C58">
                      <w:pPr>
                        <w:jc w:val="left"/>
                      </w:pPr>
                    </w:p>
                    <w:p w14:paraId="574A6194" w14:textId="77777777" w:rsidR="00890F0E" w:rsidRDefault="00890F0E" w:rsidP="00F15C58">
                      <w:pPr>
                        <w:jc w:val="left"/>
                      </w:pPr>
                    </w:p>
                    <w:p w14:paraId="7BCB2166" w14:textId="77777777" w:rsidR="00890F0E" w:rsidRDefault="00890F0E" w:rsidP="00F15C58">
                      <w:pPr>
                        <w:jc w:val="left"/>
                      </w:pPr>
                    </w:p>
                    <w:p w14:paraId="7107388B" w14:textId="77777777" w:rsidR="00890F0E" w:rsidRDefault="00890F0E" w:rsidP="00F15C58">
                      <w:pPr>
                        <w:jc w:val="left"/>
                      </w:pPr>
                    </w:p>
                    <w:p w14:paraId="56F54076" w14:textId="77777777" w:rsidR="00890F0E" w:rsidRDefault="00890F0E" w:rsidP="00F15C58">
                      <w:pPr>
                        <w:jc w:val="left"/>
                      </w:pPr>
                    </w:p>
                    <w:p w14:paraId="1469B77D" w14:textId="77777777" w:rsidR="00890F0E" w:rsidRDefault="00890F0E" w:rsidP="00F15C58">
                      <w:pPr>
                        <w:jc w:val="left"/>
                      </w:pPr>
                    </w:p>
                    <w:p w14:paraId="3E34422D" w14:textId="77777777" w:rsidR="00890F0E" w:rsidRDefault="00890F0E" w:rsidP="00F15C58">
                      <w:pPr>
                        <w:jc w:val="left"/>
                      </w:pPr>
                    </w:p>
                    <w:p w14:paraId="04FC9C2C" w14:textId="77777777" w:rsidR="00890F0E" w:rsidRDefault="00890F0E" w:rsidP="00F15C58">
                      <w:pPr>
                        <w:jc w:val="left"/>
                      </w:pPr>
                    </w:p>
                    <w:p w14:paraId="1B4C80F9" w14:textId="77777777" w:rsidR="00890F0E" w:rsidRDefault="00890F0E" w:rsidP="00F15C58">
                      <w:pPr>
                        <w:jc w:val="left"/>
                      </w:pPr>
                    </w:p>
                    <w:p w14:paraId="58D668E6" w14:textId="77777777" w:rsidR="00632532" w:rsidRDefault="00632532" w:rsidP="00F15C58">
                      <w:pPr>
                        <w:jc w:val="left"/>
                      </w:pPr>
                    </w:p>
                    <w:p w14:paraId="553E1863" w14:textId="77777777" w:rsidR="00890F0E" w:rsidRDefault="00890F0E" w:rsidP="00F15C58">
                      <w:pPr>
                        <w:jc w:val="left"/>
                      </w:pPr>
                    </w:p>
                    <w:p w14:paraId="407BBB2D" w14:textId="77777777" w:rsidR="00890F0E" w:rsidRDefault="00890F0E" w:rsidP="00F15C58">
                      <w:pPr>
                        <w:jc w:val="left"/>
                      </w:pPr>
                    </w:p>
                    <w:p w14:paraId="59BA8550" w14:textId="77777777" w:rsidR="00890F0E" w:rsidRDefault="00890F0E" w:rsidP="00F15C58">
                      <w:pPr>
                        <w:jc w:val="left"/>
                      </w:pPr>
                    </w:p>
                    <w:p w14:paraId="098AAD54" w14:textId="77777777" w:rsidR="00890F0E" w:rsidRDefault="00890F0E" w:rsidP="00F15C58">
                      <w:pPr>
                        <w:jc w:val="left"/>
                      </w:pPr>
                    </w:p>
                    <w:p w14:paraId="29122215" w14:textId="77777777" w:rsidR="00890F0E" w:rsidRDefault="00890F0E" w:rsidP="00F15C58">
                      <w:pPr>
                        <w:jc w:val="left"/>
                      </w:pPr>
                    </w:p>
                    <w:p w14:paraId="4D45031D" w14:textId="77777777" w:rsidR="00890F0E" w:rsidRDefault="00890F0E" w:rsidP="00F15C58">
                      <w:pPr>
                        <w:jc w:val="left"/>
                      </w:pPr>
                    </w:p>
                    <w:p w14:paraId="5ABF2771" w14:textId="77777777" w:rsidR="00890F0E" w:rsidRDefault="00890F0E" w:rsidP="00F15C58">
                      <w:pPr>
                        <w:jc w:val="left"/>
                      </w:pPr>
                    </w:p>
                    <w:p w14:paraId="507975F5" w14:textId="7C8488CD" w:rsidR="00896C34" w:rsidRDefault="00896C34" w:rsidP="00896C34">
                      <w:pPr>
                        <w:jc w:val="center"/>
                      </w:pPr>
                      <w:r>
                        <w:t xml:space="preserve">SCREENSHOT OF </w:t>
                      </w:r>
                      <w:proofErr w:type="spellStart"/>
                      <w:r w:rsidR="007B622D">
                        <w:rPr>
                          <w:b/>
                          <w:bCs/>
                        </w:rPr>
                        <w:t>two</w:t>
                      </w:r>
                      <w:r w:rsidRPr="00D1281F">
                        <w:rPr>
                          <w:b/>
                          <w:bCs/>
                        </w:rPr>
                        <w:t>_sample</w:t>
                      </w:r>
                      <w:r w:rsidR="007B622D">
                        <w:rPr>
                          <w:b/>
                          <w:bCs/>
                        </w:rPr>
                        <w:t>s</w:t>
                      </w:r>
                      <w:r w:rsidRPr="00D1281F">
                        <w:rPr>
                          <w:b/>
                          <w:bCs/>
                        </w:rPr>
                        <w:t>_per_cycle</w:t>
                      </w:r>
                      <w:proofErr w:type="spellEnd"/>
                    </w:p>
                    <w:p w14:paraId="594C469A" w14:textId="77777777" w:rsidR="00890F0E" w:rsidRPr="00DE3EBA" w:rsidRDefault="00890F0E" w:rsidP="00F15C58">
                      <w:pPr>
                        <w:jc w:val="lef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B7181D" w14:textId="756E0651" w:rsidR="00B02A1B" w:rsidRDefault="00B02A1B" w:rsidP="00B02A1B"/>
    <w:p w14:paraId="504CE699" w14:textId="77777777" w:rsidR="00B02A1B" w:rsidRDefault="00B02A1B" w:rsidP="00B02A1B"/>
    <w:p w14:paraId="359AE1F7" w14:textId="77777777" w:rsidR="00B02A1B" w:rsidRDefault="00B02A1B" w:rsidP="00742B6B">
      <w:pPr>
        <w:pStyle w:val="Heading2"/>
      </w:pPr>
    </w:p>
    <w:p w14:paraId="447C5BBB" w14:textId="77777777" w:rsidR="00FA5D19" w:rsidRDefault="00FA5D19" w:rsidP="005C07EB"/>
    <w:p w14:paraId="0309FDF4" w14:textId="77777777" w:rsidR="00FA5D19" w:rsidRDefault="00FA5D19" w:rsidP="005C07EB"/>
    <w:p w14:paraId="4F4E44FD" w14:textId="77777777" w:rsidR="00FA5D19" w:rsidRDefault="00FA5D19" w:rsidP="005C07EB"/>
    <w:p w14:paraId="50479A7F" w14:textId="77777777" w:rsidR="00FA5D19" w:rsidRDefault="00FA5D19" w:rsidP="005C07EB"/>
    <w:p w14:paraId="7CC087DC" w14:textId="77777777" w:rsidR="00FA5D19" w:rsidRDefault="00FA5D19" w:rsidP="005C07EB"/>
    <w:p w14:paraId="49A5824C" w14:textId="77777777" w:rsidR="00D86521" w:rsidRDefault="00D86521" w:rsidP="005C07EB"/>
    <w:p w14:paraId="3A772F98" w14:textId="77777777" w:rsidR="00D86521" w:rsidRDefault="00D86521" w:rsidP="005C07EB"/>
    <w:p w14:paraId="35338BE2" w14:textId="77777777" w:rsidR="00D86521" w:rsidRDefault="00D86521" w:rsidP="005C07EB"/>
    <w:p w14:paraId="71CF5434" w14:textId="77777777" w:rsidR="00D86521" w:rsidRDefault="00D86521" w:rsidP="005C07EB"/>
    <w:p w14:paraId="1F56AB6F" w14:textId="77777777" w:rsidR="00D86521" w:rsidRDefault="00D86521" w:rsidP="005C07EB"/>
    <w:p w14:paraId="002C1B11" w14:textId="77777777" w:rsidR="00D86521" w:rsidRDefault="00D86521" w:rsidP="005C07EB"/>
    <w:p w14:paraId="11D43B5E" w14:textId="10BA2002" w:rsidR="00FA5D19" w:rsidRDefault="00FA5D19" w:rsidP="005C07EB"/>
    <w:p w14:paraId="4A3469AE" w14:textId="184C5BA2" w:rsidR="004D76C6" w:rsidRPr="00FA5D19" w:rsidRDefault="004D76C6" w:rsidP="005C07EB"/>
    <w:p w14:paraId="6BA755A8" w14:textId="3D213AC5" w:rsidR="00A04068" w:rsidRDefault="00A04068" w:rsidP="0080766B"/>
    <w:p w14:paraId="080D6BB4" w14:textId="77777777" w:rsidR="00D86521" w:rsidRDefault="00D86521" w:rsidP="0080766B"/>
    <w:p w14:paraId="631D5DF4" w14:textId="77777777" w:rsidR="00C932B8" w:rsidRDefault="00C932B8" w:rsidP="0080766B"/>
    <w:p w14:paraId="3706CA84" w14:textId="77777777" w:rsidR="00C932B8" w:rsidRDefault="00C932B8" w:rsidP="0080766B"/>
    <w:p w14:paraId="3B961217" w14:textId="77777777" w:rsidR="00C932B8" w:rsidRDefault="00C932B8" w:rsidP="0080766B"/>
    <w:p w14:paraId="1D40AB7F" w14:textId="41636572" w:rsidR="00A04068" w:rsidRDefault="00642452" w:rsidP="0080766B">
      <w:r>
        <w:br w:type="column"/>
      </w:r>
      <w:r w:rsidR="00FD4812" w:rsidRPr="00DE1717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9208" behindDoc="1" locked="0" layoutInCell="1" allowOverlap="1" wp14:anchorId="28D0E681" wp14:editId="6E3187C9">
                <wp:simplePos x="0" y="0"/>
                <wp:positionH relativeFrom="margin">
                  <wp:posOffset>58617</wp:posOffset>
                </wp:positionH>
                <wp:positionV relativeFrom="paragraph">
                  <wp:posOffset>3972911</wp:posOffset>
                </wp:positionV>
                <wp:extent cx="6797040" cy="5144135"/>
                <wp:effectExtent l="0" t="0" r="22860" b="18415"/>
                <wp:wrapTight wrapText="bothSides">
                  <wp:wrapPolygon edited="0">
                    <wp:start x="0" y="0"/>
                    <wp:lineTo x="0" y="21597"/>
                    <wp:lineTo x="21612" y="21597"/>
                    <wp:lineTo x="21612" y="0"/>
                    <wp:lineTo x="0" y="0"/>
                  </wp:wrapPolygon>
                </wp:wrapTight>
                <wp:docPr id="1096691056" name="Text Box 109669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7040" cy="5144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C71DBD" w14:textId="577B2D57" w:rsidR="004D76C6" w:rsidRDefault="004D76C6" w:rsidP="004D76C6">
                            <w:pPr>
                              <w:pStyle w:val="Heading2"/>
                            </w:pPr>
                            <w:r>
                              <w:t xml:space="preserve">Extra Credit Ideas </w:t>
                            </w:r>
                            <w:r w:rsidR="008075C9">
                              <w:t xml:space="preserve">(Points as </w:t>
                            </w:r>
                            <w:proofErr w:type="gramStart"/>
                            <w:r w:rsidR="008075C9">
                              <w:t>indicated</w:t>
                            </w:r>
                            <w:r>
                              <w:t>)</w:t>
                            </w:r>
                            <w:r w:rsidR="007D00A0">
                              <w:t xml:space="preserve">  Do</w:t>
                            </w:r>
                            <w:proofErr w:type="gramEnd"/>
                            <w:r w:rsidR="007D00A0">
                              <w:t xml:space="preserve"> something fun/cool!</w:t>
                            </w:r>
                          </w:p>
                          <w:p w14:paraId="0CCCBA39" w14:textId="77777777" w:rsidR="004D76C6" w:rsidRDefault="004D76C6" w:rsidP="004D76C6">
                            <w:pPr>
                              <w:ind w:left="720" w:hanging="810"/>
                            </w:pPr>
                          </w:p>
                          <w:p w14:paraId="2510D907" w14:textId="2C594DEE" w:rsidR="004D76C6" w:rsidRDefault="00B8676C" w:rsidP="004D76C6">
                            <w:pPr>
                              <w:pStyle w:val="ListParagraph"/>
                              <w:numPr>
                                <w:ilvl w:val="0"/>
                                <w:numId w:val="48"/>
                              </w:numPr>
                              <w:ind w:left="900" w:hanging="630"/>
                            </w:pPr>
                            <w:r>
                              <w:t>Button S2 was not available for this lab.  Why</w:t>
                            </w:r>
                            <w:r w:rsidR="000C00F2">
                              <w:t xml:space="preserve"> not</w:t>
                            </w:r>
                            <w:r>
                              <w:t>?   (1 pt)</w:t>
                            </w:r>
                          </w:p>
                          <w:p w14:paraId="12629D7D" w14:textId="77777777" w:rsidR="004D76C6" w:rsidRDefault="004D76C6" w:rsidP="004D76C6">
                            <w:pPr>
                              <w:ind w:left="720" w:firstLine="720"/>
                              <w:rPr>
                                <w:color w:val="FF0000"/>
                              </w:rPr>
                            </w:pPr>
                          </w:p>
                          <w:p w14:paraId="6C4083DF" w14:textId="77777777" w:rsidR="004D76C6" w:rsidRPr="00A04068" w:rsidRDefault="004D76C6" w:rsidP="004D76C6">
                            <w:pPr>
                              <w:ind w:left="720" w:firstLine="720"/>
                              <w:rPr>
                                <w:color w:val="FF0000"/>
                              </w:rPr>
                            </w:pPr>
                            <w:r w:rsidRPr="00A04068">
                              <w:rPr>
                                <w:color w:val="FF0000"/>
                              </w:rPr>
                              <w:t>_____________________________________</w:t>
                            </w:r>
                            <w:r>
                              <w:rPr>
                                <w:color w:val="FF0000"/>
                              </w:rPr>
                              <w:t>___________</w:t>
                            </w:r>
                            <w:r w:rsidRPr="00A04068">
                              <w:rPr>
                                <w:color w:val="FF0000"/>
                              </w:rPr>
                              <w:t>_____</w:t>
                            </w:r>
                          </w:p>
                          <w:p w14:paraId="020FFC73" w14:textId="77777777" w:rsidR="004D76C6" w:rsidRDefault="004D76C6" w:rsidP="004D76C6"/>
                          <w:p w14:paraId="3A5473C3" w14:textId="77777777" w:rsidR="004D76C6" w:rsidRDefault="004D76C6" w:rsidP="004D76C6"/>
                          <w:p w14:paraId="54E9CB38" w14:textId="06D95259" w:rsidR="00B66EB6" w:rsidRDefault="000C00F2" w:rsidP="00B66EB6">
                            <w:pPr>
                              <w:pStyle w:val="ListParagraph"/>
                              <w:numPr>
                                <w:ilvl w:val="0"/>
                                <w:numId w:val="48"/>
                              </w:numPr>
                              <w:ind w:left="900" w:hanging="630"/>
                              <w:jc w:val="left"/>
                            </w:pPr>
                            <w:r>
                              <w:t xml:space="preserve">The serial port </w:t>
                            </w:r>
                            <w:r w:rsidR="00B0211A">
                              <w:t xml:space="preserve">was done by using the </w:t>
                            </w:r>
                            <w:proofErr w:type="spellStart"/>
                            <w:proofErr w:type="gramStart"/>
                            <w:r w:rsidR="00B0211A">
                              <w:t>printf</w:t>
                            </w:r>
                            <w:proofErr w:type="spellEnd"/>
                            <w:r w:rsidR="00B0211A">
                              <w:t>(</w:t>
                            </w:r>
                            <w:proofErr w:type="gramEnd"/>
                            <w:r w:rsidR="00B0211A">
                              <w:t xml:space="preserve">) function.  </w:t>
                            </w:r>
                            <w:r w:rsidR="003726EB">
                              <w:t>Change it to be a DMA buffer out instead. (5 pts.)</w:t>
                            </w:r>
                          </w:p>
                          <w:p w14:paraId="3EEA08B5" w14:textId="77777777" w:rsidR="004D76C6" w:rsidRDefault="004D76C6" w:rsidP="004D76C6"/>
                          <w:p w14:paraId="07395AD2" w14:textId="54B57CAF" w:rsidR="004D76C6" w:rsidRPr="00B66EB6" w:rsidRDefault="004D76C6" w:rsidP="00B66EB6">
                            <w:pPr>
                              <w:ind w:left="720" w:firstLine="720"/>
                              <w:rPr>
                                <w:color w:val="FF0000"/>
                              </w:rPr>
                            </w:pPr>
                            <w:r w:rsidRPr="00A04068">
                              <w:rPr>
                                <w:color w:val="FF0000"/>
                              </w:rPr>
                              <w:t>______________________________</w:t>
                            </w:r>
                            <w:r>
                              <w:rPr>
                                <w:color w:val="FF0000"/>
                              </w:rPr>
                              <w:t>__________</w:t>
                            </w:r>
                            <w:r w:rsidRPr="00A04068">
                              <w:rPr>
                                <w:color w:val="FF0000"/>
                              </w:rPr>
                              <w:t>____________</w:t>
                            </w:r>
                          </w:p>
                          <w:p w14:paraId="3E5DD8F8" w14:textId="77777777" w:rsidR="004D76C6" w:rsidRDefault="004D76C6" w:rsidP="004D76C6"/>
                          <w:p w14:paraId="09C26180" w14:textId="77777777" w:rsidR="00EE39B6" w:rsidRDefault="00EE39B6" w:rsidP="004D76C6"/>
                          <w:p w14:paraId="2BDEAF26" w14:textId="5EA01918" w:rsidR="003626CA" w:rsidRDefault="003626CA" w:rsidP="003626CA">
                            <w:pPr>
                              <w:pStyle w:val="ListParagraph"/>
                              <w:numPr>
                                <w:ilvl w:val="0"/>
                                <w:numId w:val="48"/>
                              </w:numPr>
                              <w:ind w:left="900" w:hanging="630"/>
                              <w:jc w:val="left"/>
                            </w:pPr>
                            <w:r>
                              <w:t>Use another of the timers</w:t>
                            </w:r>
                            <w:r w:rsidR="00371FAD">
                              <w:t>, set it to fine resolution (</w:t>
                            </w:r>
                            <w:r w:rsidR="00483C5B">
                              <w:rPr>
                                <w:rFonts w:cs="Calibri"/>
                              </w:rPr>
                              <w:t>µ</w:t>
                            </w:r>
                            <w:r w:rsidR="00371FAD">
                              <w:t>Secs)</w:t>
                            </w:r>
                            <w:r w:rsidR="00483C5B">
                              <w:t xml:space="preserve">, and trigger it on each start of the sample so you can </w:t>
                            </w:r>
                            <w:r w:rsidR="0038560A">
                              <w:t xml:space="preserve">automatically read how long between </w:t>
                            </w:r>
                            <w:proofErr w:type="gramStart"/>
                            <w:r w:rsidR="0038560A">
                              <w:t>samples</w:t>
                            </w:r>
                            <w:r>
                              <w:t xml:space="preserve">  (</w:t>
                            </w:r>
                            <w:proofErr w:type="gramEnd"/>
                            <w:r>
                              <w:t>5 pts):</w:t>
                            </w:r>
                            <w:r w:rsidR="00EE39B6">
                              <w:br/>
                            </w:r>
                            <w:r w:rsidR="00EE39B6">
                              <w:br/>
                            </w:r>
                          </w:p>
                          <w:p w14:paraId="18F201F3" w14:textId="77777777" w:rsidR="003626CA" w:rsidRDefault="003626CA" w:rsidP="003626CA">
                            <w:pPr>
                              <w:ind w:left="720" w:firstLine="720"/>
                              <w:rPr>
                                <w:color w:val="FF0000"/>
                              </w:rPr>
                            </w:pPr>
                            <w:r w:rsidRPr="00A04068">
                              <w:rPr>
                                <w:color w:val="FF0000"/>
                              </w:rPr>
                              <w:t>______________________________</w:t>
                            </w:r>
                            <w:r>
                              <w:rPr>
                                <w:color w:val="FF0000"/>
                              </w:rPr>
                              <w:t>__________</w:t>
                            </w:r>
                            <w:r w:rsidRPr="00A04068">
                              <w:rPr>
                                <w:color w:val="FF0000"/>
                              </w:rPr>
                              <w:t>____________</w:t>
                            </w:r>
                          </w:p>
                          <w:p w14:paraId="17418326" w14:textId="77777777" w:rsidR="003626CA" w:rsidRDefault="003626CA" w:rsidP="003626CA">
                            <w:pPr>
                              <w:pStyle w:val="ListParagraph"/>
                              <w:jc w:val="left"/>
                            </w:pPr>
                          </w:p>
                          <w:p w14:paraId="328177D3" w14:textId="77777777" w:rsidR="003626CA" w:rsidRPr="00A04068" w:rsidRDefault="003626CA" w:rsidP="004D76C6"/>
                          <w:p w14:paraId="51E2E6C3" w14:textId="0AB5B878" w:rsidR="004D76C6" w:rsidRDefault="003726EB" w:rsidP="00C46E9D">
                            <w:pPr>
                              <w:pStyle w:val="ListParagraph"/>
                              <w:numPr>
                                <w:ilvl w:val="0"/>
                                <w:numId w:val="48"/>
                              </w:numPr>
                              <w:ind w:left="900" w:hanging="630"/>
                              <w:jc w:val="left"/>
                            </w:pPr>
                            <w:r>
                              <w:t xml:space="preserve">Instead of </w:t>
                            </w:r>
                            <w:r w:rsidR="004D5481">
                              <w:t xml:space="preserve">using a timer’s ISR to launch a manual S/W-triggered </w:t>
                            </w:r>
                            <w:r w:rsidR="008920FB">
                              <w:t>ADC</w:t>
                            </w:r>
                            <w:r w:rsidR="000163C5">
                              <w:t>, configure the ADC</w:t>
                            </w:r>
                            <w:r w:rsidR="00B90E5E">
                              <w:t>3</w:t>
                            </w:r>
                            <w:r w:rsidR="000163C5">
                              <w:t xml:space="preserve"> to use the </w:t>
                            </w:r>
                            <w:r w:rsidR="00B90E5E">
                              <w:t>“</w:t>
                            </w:r>
                            <w:r w:rsidR="007A1587">
                              <w:t>EXTI</w:t>
                            </w:r>
                            <w:r w:rsidR="00B90E5E">
                              <w:t xml:space="preserve"> Conversion Trigger” </w:t>
                            </w:r>
                            <w:r w:rsidR="00963D5F">
                              <w:t>instead t</w:t>
                            </w:r>
                            <w:r w:rsidR="00073588">
                              <w:t xml:space="preserve">o automatically (H/W triggered) time the samples.   Make any comments about it </w:t>
                            </w:r>
                            <w:proofErr w:type="gramStart"/>
                            <w:r w:rsidR="00073588">
                              <w:t>here  (</w:t>
                            </w:r>
                            <w:proofErr w:type="gramEnd"/>
                            <w:r w:rsidR="00073588">
                              <w:t>5 pts):</w:t>
                            </w:r>
                            <w:r w:rsidR="00EE39B6">
                              <w:br/>
                            </w:r>
                            <w:r w:rsidR="00EE39B6">
                              <w:br/>
                            </w:r>
                          </w:p>
                          <w:p w14:paraId="08BBA374" w14:textId="77777777" w:rsidR="004D76C6" w:rsidRDefault="004D76C6" w:rsidP="004D76C6">
                            <w:pPr>
                              <w:ind w:left="720" w:firstLine="720"/>
                              <w:rPr>
                                <w:color w:val="FF0000"/>
                              </w:rPr>
                            </w:pPr>
                            <w:r w:rsidRPr="00A04068">
                              <w:rPr>
                                <w:color w:val="FF0000"/>
                              </w:rPr>
                              <w:t>______________________________</w:t>
                            </w:r>
                            <w:r>
                              <w:rPr>
                                <w:color w:val="FF0000"/>
                              </w:rPr>
                              <w:t>__________</w:t>
                            </w:r>
                            <w:r w:rsidRPr="00A04068">
                              <w:rPr>
                                <w:color w:val="FF0000"/>
                              </w:rPr>
                              <w:t>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0E681" id="Text Box 1096691056" o:spid="_x0000_s1031" type="#_x0000_t202" style="position:absolute;left:0;text-align:left;margin-left:4.6pt;margin-top:312.85pt;width:535.2pt;height:405.05pt;z-index:-251617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" strokecolor="red">
                <v:textbox>
                  <w:txbxContent>
                    <w:p w14:paraId="57C71DBD" w14:textId="577B2D57" w:rsidR="004D76C6" w:rsidRDefault="004D76C6" w:rsidP="004D76C6">
                      <w:pPr>
                        <w:pStyle w:val="Heading2"/>
                      </w:pPr>
                      <w:r>
                        <w:t xml:space="preserve">Extra Credit Ideas </w:t>
                      </w:r>
                      <w:r w:rsidR="008075C9">
                        <w:t xml:space="preserve">(Points as </w:t>
                      </w:r>
                      <w:proofErr w:type="gramStart"/>
                      <w:r w:rsidR="008075C9">
                        <w:t>indicated</w:t>
                      </w:r>
                      <w:r>
                        <w:t>)</w:t>
                      </w:r>
                      <w:r w:rsidR="007D00A0">
                        <w:t xml:space="preserve">  Do</w:t>
                      </w:r>
                      <w:proofErr w:type="gramEnd"/>
                      <w:r w:rsidR="007D00A0">
                        <w:t xml:space="preserve"> something fun/cool!</w:t>
                      </w:r>
                    </w:p>
                    <w:p w14:paraId="0CCCBA39" w14:textId="77777777" w:rsidR="004D76C6" w:rsidRDefault="004D76C6" w:rsidP="004D76C6">
                      <w:pPr>
                        <w:ind w:left="720" w:hanging="810"/>
                      </w:pPr>
                    </w:p>
                    <w:p w14:paraId="2510D907" w14:textId="2C594DEE" w:rsidR="004D76C6" w:rsidRDefault="00B8676C" w:rsidP="004D76C6">
                      <w:pPr>
                        <w:pStyle w:val="ListParagraph"/>
                        <w:numPr>
                          <w:ilvl w:val="0"/>
                          <w:numId w:val="48"/>
                        </w:numPr>
                        <w:ind w:left="900" w:hanging="630"/>
                      </w:pPr>
                      <w:r>
                        <w:t>Button S2 was not available for this lab.  Why</w:t>
                      </w:r>
                      <w:r w:rsidR="000C00F2">
                        <w:t xml:space="preserve"> not</w:t>
                      </w:r>
                      <w:r>
                        <w:t>?   (1 pt)</w:t>
                      </w:r>
                    </w:p>
                    <w:p w14:paraId="12629D7D" w14:textId="77777777" w:rsidR="004D76C6" w:rsidRDefault="004D76C6" w:rsidP="004D76C6">
                      <w:pPr>
                        <w:ind w:left="720" w:firstLine="720"/>
                        <w:rPr>
                          <w:color w:val="FF0000"/>
                        </w:rPr>
                      </w:pPr>
                    </w:p>
                    <w:p w14:paraId="6C4083DF" w14:textId="77777777" w:rsidR="004D76C6" w:rsidRPr="00A04068" w:rsidRDefault="004D76C6" w:rsidP="004D76C6">
                      <w:pPr>
                        <w:ind w:left="720" w:firstLine="720"/>
                        <w:rPr>
                          <w:color w:val="FF0000"/>
                        </w:rPr>
                      </w:pPr>
                      <w:r w:rsidRPr="00A04068">
                        <w:rPr>
                          <w:color w:val="FF0000"/>
                        </w:rPr>
                        <w:t>_____________________________________</w:t>
                      </w:r>
                      <w:r>
                        <w:rPr>
                          <w:color w:val="FF0000"/>
                        </w:rPr>
                        <w:t>___________</w:t>
                      </w:r>
                      <w:r w:rsidRPr="00A04068">
                        <w:rPr>
                          <w:color w:val="FF0000"/>
                        </w:rPr>
                        <w:t>_____</w:t>
                      </w:r>
                    </w:p>
                    <w:p w14:paraId="020FFC73" w14:textId="77777777" w:rsidR="004D76C6" w:rsidRDefault="004D76C6" w:rsidP="004D76C6"/>
                    <w:p w14:paraId="3A5473C3" w14:textId="77777777" w:rsidR="004D76C6" w:rsidRDefault="004D76C6" w:rsidP="004D76C6"/>
                    <w:p w14:paraId="54E9CB38" w14:textId="06D95259" w:rsidR="00B66EB6" w:rsidRDefault="000C00F2" w:rsidP="00B66EB6">
                      <w:pPr>
                        <w:pStyle w:val="ListParagraph"/>
                        <w:numPr>
                          <w:ilvl w:val="0"/>
                          <w:numId w:val="48"/>
                        </w:numPr>
                        <w:ind w:left="900" w:hanging="630"/>
                        <w:jc w:val="left"/>
                      </w:pPr>
                      <w:r>
                        <w:t xml:space="preserve">The serial port </w:t>
                      </w:r>
                      <w:r w:rsidR="00B0211A">
                        <w:t xml:space="preserve">was done by using the </w:t>
                      </w:r>
                      <w:proofErr w:type="spellStart"/>
                      <w:proofErr w:type="gramStart"/>
                      <w:r w:rsidR="00B0211A">
                        <w:t>printf</w:t>
                      </w:r>
                      <w:proofErr w:type="spellEnd"/>
                      <w:r w:rsidR="00B0211A">
                        <w:t>(</w:t>
                      </w:r>
                      <w:proofErr w:type="gramEnd"/>
                      <w:r w:rsidR="00B0211A">
                        <w:t xml:space="preserve">) function.  </w:t>
                      </w:r>
                      <w:r w:rsidR="003726EB">
                        <w:t>Change it to be a DMA buffer out instead. (5 pts.)</w:t>
                      </w:r>
                    </w:p>
                    <w:p w14:paraId="3EEA08B5" w14:textId="77777777" w:rsidR="004D76C6" w:rsidRDefault="004D76C6" w:rsidP="004D76C6"/>
                    <w:p w14:paraId="07395AD2" w14:textId="54B57CAF" w:rsidR="004D76C6" w:rsidRPr="00B66EB6" w:rsidRDefault="004D76C6" w:rsidP="00B66EB6">
                      <w:pPr>
                        <w:ind w:left="720" w:firstLine="720"/>
                        <w:rPr>
                          <w:color w:val="FF0000"/>
                        </w:rPr>
                      </w:pPr>
                      <w:r w:rsidRPr="00A04068">
                        <w:rPr>
                          <w:color w:val="FF0000"/>
                        </w:rPr>
                        <w:t>______________________________</w:t>
                      </w:r>
                      <w:r>
                        <w:rPr>
                          <w:color w:val="FF0000"/>
                        </w:rPr>
                        <w:t>__________</w:t>
                      </w:r>
                      <w:r w:rsidRPr="00A04068">
                        <w:rPr>
                          <w:color w:val="FF0000"/>
                        </w:rPr>
                        <w:t>____________</w:t>
                      </w:r>
                    </w:p>
                    <w:p w14:paraId="3E5DD8F8" w14:textId="77777777" w:rsidR="004D76C6" w:rsidRDefault="004D76C6" w:rsidP="004D76C6"/>
                    <w:p w14:paraId="09C26180" w14:textId="77777777" w:rsidR="00EE39B6" w:rsidRDefault="00EE39B6" w:rsidP="004D76C6"/>
                    <w:p w14:paraId="2BDEAF26" w14:textId="5EA01918" w:rsidR="003626CA" w:rsidRDefault="003626CA" w:rsidP="003626CA">
                      <w:pPr>
                        <w:pStyle w:val="ListParagraph"/>
                        <w:numPr>
                          <w:ilvl w:val="0"/>
                          <w:numId w:val="48"/>
                        </w:numPr>
                        <w:ind w:left="900" w:hanging="630"/>
                        <w:jc w:val="left"/>
                      </w:pPr>
                      <w:r>
                        <w:t>Use another of the timers</w:t>
                      </w:r>
                      <w:r w:rsidR="00371FAD">
                        <w:t>, set it to fine resolution (</w:t>
                      </w:r>
                      <w:r w:rsidR="00483C5B">
                        <w:rPr>
                          <w:rFonts w:cs="Calibri"/>
                        </w:rPr>
                        <w:t>µ</w:t>
                      </w:r>
                      <w:r w:rsidR="00371FAD">
                        <w:t>Secs)</w:t>
                      </w:r>
                      <w:r w:rsidR="00483C5B">
                        <w:t xml:space="preserve">, and trigger it on each start of the sample so you can </w:t>
                      </w:r>
                      <w:r w:rsidR="0038560A">
                        <w:t xml:space="preserve">automatically read how long between </w:t>
                      </w:r>
                      <w:proofErr w:type="gramStart"/>
                      <w:r w:rsidR="0038560A">
                        <w:t>samples</w:t>
                      </w:r>
                      <w:r>
                        <w:t xml:space="preserve">  (</w:t>
                      </w:r>
                      <w:proofErr w:type="gramEnd"/>
                      <w:r>
                        <w:t>5 pts):</w:t>
                      </w:r>
                      <w:r w:rsidR="00EE39B6">
                        <w:br/>
                      </w:r>
                      <w:r w:rsidR="00EE39B6">
                        <w:br/>
                      </w:r>
                    </w:p>
                    <w:p w14:paraId="18F201F3" w14:textId="77777777" w:rsidR="003626CA" w:rsidRDefault="003626CA" w:rsidP="003626CA">
                      <w:pPr>
                        <w:ind w:left="720" w:firstLine="720"/>
                        <w:rPr>
                          <w:color w:val="FF0000"/>
                        </w:rPr>
                      </w:pPr>
                      <w:r w:rsidRPr="00A04068">
                        <w:rPr>
                          <w:color w:val="FF0000"/>
                        </w:rPr>
                        <w:t>______________________________</w:t>
                      </w:r>
                      <w:r>
                        <w:rPr>
                          <w:color w:val="FF0000"/>
                        </w:rPr>
                        <w:t>__________</w:t>
                      </w:r>
                      <w:r w:rsidRPr="00A04068">
                        <w:rPr>
                          <w:color w:val="FF0000"/>
                        </w:rPr>
                        <w:t>____________</w:t>
                      </w:r>
                    </w:p>
                    <w:p w14:paraId="17418326" w14:textId="77777777" w:rsidR="003626CA" w:rsidRDefault="003626CA" w:rsidP="003626CA">
                      <w:pPr>
                        <w:pStyle w:val="ListParagraph"/>
                        <w:jc w:val="left"/>
                      </w:pPr>
                    </w:p>
                    <w:p w14:paraId="328177D3" w14:textId="77777777" w:rsidR="003626CA" w:rsidRPr="00A04068" w:rsidRDefault="003626CA" w:rsidP="004D76C6"/>
                    <w:p w14:paraId="51E2E6C3" w14:textId="0AB5B878" w:rsidR="004D76C6" w:rsidRDefault="003726EB" w:rsidP="00C46E9D">
                      <w:pPr>
                        <w:pStyle w:val="ListParagraph"/>
                        <w:numPr>
                          <w:ilvl w:val="0"/>
                          <w:numId w:val="48"/>
                        </w:numPr>
                        <w:ind w:left="900" w:hanging="630"/>
                        <w:jc w:val="left"/>
                      </w:pPr>
                      <w:r>
                        <w:t xml:space="preserve">Instead of </w:t>
                      </w:r>
                      <w:r w:rsidR="004D5481">
                        <w:t xml:space="preserve">using a timer’s ISR to launch a manual S/W-triggered </w:t>
                      </w:r>
                      <w:r w:rsidR="008920FB">
                        <w:t>ADC</w:t>
                      </w:r>
                      <w:r w:rsidR="000163C5">
                        <w:t>, configure the ADC</w:t>
                      </w:r>
                      <w:r w:rsidR="00B90E5E">
                        <w:t>3</w:t>
                      </w:r>
                      <w:r w:rsidR="000163C5">
                        <w:t xml:space="preserve"> to use the </w:t>
                      </w:r>
                      <w:r w:rsidR="00B90E5E">
                        <w:t>“</w:t>
                      </w:r>
                      <w:r w:rsidR="007A1587">
                        <w:t>EXTI</w:t>
                      </w:r>
                      <w:r w:rsidR="00B90E5E">
                        <w:t xml:space="preserve"> Conversion Trigger” </w:t>
                      </w:r>
                      <w:r w:rsidR="00963D5F">
                        <w:t>instead t</w:t>
                      </w:r>
                      <w:r w:rsidR="00073588">
                        <w:t xml:space="preserve">o automatically (H/W triggered) time the samples.   Make any comments about it </w:t>
                      </w:r>
                      <w:proofErr w:type="gramStart"/>
                      <w:r w:rsidR="00073588">
                        <w:t>here  (</w:t>
                      </w:r>
                      <w:proofErr w:type="gramEnd"/>
                      <w:r w:rsidR="00073588">
                        <w:t>5 pts):</w:t>
                      </w:r>
                      <w:r w:rsidR="00EE39B6">
                        <w:br/>
                      </w:r>
                      <w:r w:rsidR="00EE39B6">
                        <w:br/>
                      </w:r>
                    </w:p>
                    <w:p w14:paraId="08BBA374" w14:textId="77777777" w:rsidR="004D76C6" w:rsidRDefault="004D76C6" w:rsidP="004D76C6">
                      <w:pPr>
                        <w:ind w:left="720" w:firstLine="720"/>
                        <w:rPr>
                          <w:color w:val="FF0000"/>
                        </w:rPr>
                      </w:pPr>
                      <w:r w:rsidRPr="00A04068">
                        <w:rPr>
                          <w:color w:val="FF0000"/>
                        </w:rPr>
                        <w:t>______________________________</w:t>
                      </w:r>
                      <w:r>
                        <w:rPr>
                          <w:color w:val="FF0000"/>
                        </w:rPr>
                        <w:t>__________</w:t>
                      </w:r>
                      <w:r w:rsidRPr="00A04068">
                        <w:rPr>
                          <w:color w:val="FF0000"/>
                        </w:rPr>
                        <w:t>____________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C932B8">
        <w:rPr>
          <w:noProof/>
        </w:rPr>
        <mc:AlternateContent>
          <mc:Choice Requires="wps">
            <w:drawing>
              <wp:anchor distT="45720" distB="45720" distL="114300" distR="114300" simplePos="0" relativeHeight="251720712" behindDoc="1" locked="0" layoutInCell="1" allowOverlap="1" wp14:anchorId="703C1E58" wp14:editId="18724590">
                <wp:simplePos x="0" y="0"/>
                <wp:positionH relativeFrom="margin">
                  <wp:align>right</wp:align>
                </wp:positionH>
                <wp:positionV relativeFrom="paragraph">
                  <wp:posOffset>189920</wp:posOffset>
                </wp:positionV>
                <wp:extent cx="6797040" cy="3609340"/>
                <wp:effectExtent l="0" t="0" r="22860" b="10160"/>
                <wp:wrapTight wrapText="bothSides">
                  <wp:wrapPolygon edited="0">
                    <wp:start x="0" y="0"/>
                    <wp:lineTo x="0" y="21547"/>
                    <wp:lineTo x="21612" y="21547"/>
                    <wp:lineTo x="21612" y="0"/>
                    <wp:lineTo x="0" y="0"/>
                  </wp:wrapPolygon>
                </wp:wrapTight>
                <wp:docPr id="1313814072" name="Text Box 1313814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7040" cy="36098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5AB404" w14:textId="33302309" w:rsidR="00C932B8" w:rsidRDefault="00C932B8" w:rsidP="00C932B8">
                            <w:pPr>
                              <w:pStyle w:val="Heading2"/>
                              <w:ind w:left="360"/>
                            </w:pPr>
                            <w:r>
                              <w:t>Part 2.</w:t>
                            </w:r>
                            <w:r>
                              <w:t>3</w:t>
                            </w:r>
                            <w:r>
                              <w:tab/>
                              <w:t>2 Pts.</w:t>
                            </w:r>
                          </w:p>
                          <w:p w14:paraId="0FB89D4D" w14:textId="77777777" w:rsidR="00C932B8" w:rsidRDefault="00C932B8" w:rsidP="00C932B8">
                            <w:pPr>
                              <w:ind w:left="1710" w:hanging="720"/>
                              <w:jc w:val="left"/>
                              <w:rPr>
                                <w:b/>
                                <w:bCs/>
                              </w:rPr>
                            </w:pPr>
                          </w:p>
                          <w:p w14:paraId="77BD17EC" w14:textId="7EDB07DB" w:rsidR="00C932B8" w:rsidRDefault="00C932B8" w:rsidP="00415A20">
                            <w:pPr>
                              <w:ind w:left="1710" w:hanging="720"/>
                              <w:jc w:val="left"/>
                            </w:pPr>
                            <w:r>
                              <w:rPr>
                                <w:b/>
                                <w:bCs/>
                              </w:rPr>
                              <w:t>Q</w:t>
                            </w:r>
                            <w:r w:rsidR="008A1456">
                              <w:rPr>
                                <w:b/>
                                <w:bCs/>
                              </w:rPr>
                              <w:t>6</w:t>
                            </w:r>
                            <w:r>
                              <w:tab/>
                            </w:r>
                            <w:r w:rsidR="00415A20">
                              <w:t xml:space="preserve">What do you see about the </w:t>
                            </w:r>
                            <w:proofErr w:type="spellStart"/>
                            <w:r w:rsidR="00415A20" w:rsidRPr="00D1281F">
                              <w:rPr>
                                <w:b/>
                                <w:bCs/>
                              </w:rPr>
                              <w:t>one_sample_per_cycle</w:t>
                            </w:r>
                            <w:proofErr w:type="spellEnd"/>
                            <w:r w:rsidR="00415A20">
                              <w:t xml:space="preserve"> plot/results?</w:t>
                            </w:r>
                          </w:p>
                          <w:p w14:paraId="4DC4E459" w14:textId="77777777" w:rsidR="00415A20" w:rsidRDefault="00415A20" w:rsidP="00415A20">
                            <w:pPr>
                              <w:ind w:left="1710" w:hanging="720"/>
                              <w:jc w:val="left"/>
                            </w:pPr>
                          </w:p>
                          <w:p w14:paraId="377A306B" w14:textId="77777777" w:rsidR="00415A20" w:rsidRDefault="00415A20" w:rsidP="00415A20">
                            <w:pPr>
                              <w:ind w:left="1620" w:hanging="63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________________________________________________________________</w:t>
                            </w:r>
                          </w:p>
                          <w:p w14:paraId="6167DDB6" w14:textId="77777777" w:rsidR="00415A20" w:rsidRDefault="00415A20" w:rsidP="00415A20">
                            <w:pPr>
                              <w:ind w:left="1710" w:hanging="720"/>
                              <w:jc w:val="left"/>
                            </w:pPr>
                          </w:p>
                          <w:p w14:paraId="50107EDD" w14:textId="77777777" w:rsidR="00DF0530" w:rsidRDefault="00DF0530" w:rsidP="00415A20">
                            <w:pPr>
                              <w:ind w:left="1710" w:hanging="720"/>
                              <w:jc w:val="left"/>
                            </w:pPr>
                          </w:p>
                          <w:p w14:paraId="7BB2128A" w14:textId="12F14FF6" w:rsidR="00415A20" w:rsidRDefault="00B42E10" w:rsidP="00DF0530">
                            <w:pPr>
                              <w:ind w:left="2160" w:hanging="720"/>
                              <w:jc w:val="left"/>
                            </w:pPr>
                            <w:r>
                              <w:t xml:space="preserve">Relationship to the Nyquist Sampling </w:t>
                            </w:r>
                            <w:r w:rsidR="00DF0530">
                              <w:t>Theorem</w:t>
                            </w:r>
                            <w:r w:rsidR="003A4E7E">
                              <w:t xml:space="preserve"> (</w:t>
                            </w:r>
                            <w:hyperlink r:id="rId19" w:history="1">
                              <w:r w:rsidR="003A4E7E" w:rsidRPr="003A4E7E">
                                <w:rPr>
                                  <w:rStyle w:val="Hyperlink"/>
                                </w:rPr>
                                <w:t>LINK HERE</w:t>
                              </w:r>
                            </w:hyperlink>
                            <w:r w:rsidR="003A4E7E">
                              <w:t xml:space="preserve"> if you forgot)</w:t>
                            </w:r>
                            <w:r>
                              <w:t xml:space="preserve">?  </w:t>
                            </w:r>
                          </w:p>
                          <w:p w14:paraId="038119FE" w14:textId="77777777" w:rsidR="00B42E10" w:rsidRDefault="00B42E10" w:rsidP="00415A20">
                            <w:pPr>
                              <w:ind w:left="1710" w:hanging="720"/>
                              <w:jc w:val="left"/>
                            </w:pPr>
                          </w:p>
                          <w:p w14:paraId="2F38248E" w14:textId="77777777" w:rsidR="00C077F8" w:rsidRDefault="00C077F8" w:rsidP="00C077F8">
                            <w:pPr>
                              <w:ind w:left="1620" w:hanging="63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________________________________________________________________</w:t>
                            </w:r>
                          </w:p>
                          <w:p w14:paraId="39EE4B7C" w14:textId="77777777" w:rsidR="00B42E10" w:rsidRDefault="00B42E10" w:rsidP="00415A20">
                            <w:pPr>
                              <w:ind w:left="1710" w:hanging="720"/>
                              <w:jc w:val="left"/>
                            </w:pPr>
                          </w:p>
                          <w:p w14:paraId="35F47A26" w14:textId="77777777" w:rsidR="00DF0530" w:rsidRDefault="00DF0530" w:rsidP="00415A20">
                            <w:pPr>
                              <w:ind w:left="1710" w:hanging="720"/>
                              <w:jc w:val="left"/>
                            </w:pPr>
                          </w:p>
                          <w:p w14:paraId="449C69C9" w14:textId="7ACE79D5" w:rsidR="006334AE" w:rsidRDefault="006334AE" w:rsidP="006334AE">
                            <w:pPr>
                              <w:ind w:left="1710" w:hanging="720"/>
                              <w:jc w:val="left"/>
                            </w:pPr>
                            <w:r>
                              <w:rPr>
                                <w:b/>
                                <w:bCs/>
                              </w:rPr>
                              <w:t>Q</w:t>
                            </w:r>
                            <w:r>
                              <w:rPr>
                                <w:b/>
                                <w:bCs/>
                              </w:rPr>
                              <w:t>7</w:t>
                            </w:r>
                            <w:r>
                              <w:tab/>
                            </w:r>
                            <w:r w:rsidR="00CE5889">
                              <w:t xml:space="preserve">Practically, </w:t>
                            </w:r>
                            <w:proofErr w:type="gramStart"/>
                            <w:r w:rsidR="00CE5889">
                              <w:t xml:space="preserve">is </w:t>
                            </w:r>
                            <w:r>
                              <w:t xml:space="preserve"> </w:t>
                            </w:r>
                            <w:proofErr w:type="spellStart"/>
                            <w:r w:rsidR="001472AE">
                              <w:rPr>
                                <w:b/>
                                <w:bCs/>
                              </w:rPr>
                              <w:t>two</w:t>
                            </w:r>
                            <w:proofErr w:type="gramEnd"/>
                            <w:r w:rsidRPr="00D1281F">
                              <w:rPr>
                                <w:b/>
                                <w:bCs/>
                              </w:rPr>
                              <w:t>_sample_per_cycle</w:t>
                            </w:r>
                            <w:r w:rsidR="001472AE">
                              <w:rPr>
                                <w:b/>
                                <w:bCs/>
                              </w:rPr>
                              <w:t>s</w:t>
                            </w:r>
                            <w:proofErr w:type="spellEnd"/>
                            <w:r>
                              <w:t xml:space="preserve"> </w:t>
                            </w:r>
                            <w:r w:rsidR="00CE5889">
                              <w:t>adequate</w:t>
                            </w:r>
                            <w:r>
                              <w:t>?</w:t>
                            </w:r>
                            <w:r w:rsidR="00C077F8">
                              <w:t xml:space="preserve">  </w:t>
                            </w:r>
                            <w:r w:rsidR="0060099B">
                              <w:t xml:space="preserve">Could you see </w:t>
                            </w:r>
                            <w:r w:rsidR="00350A69">
                              <w:t xml:space="preserve">aliasing in your </w:t>
                            </w:r>
                            <w:proofErr w:type="spellStart"/>
                            <w:r w:rsidR="00350A69">
                              <w:rPr>
                                <w:b/>
                                <w:bCs/>
                              </w:rPr>
                              <w:t>two</w:t>
                            </w:r>
                            <w:r w:rsidR="00350A69" w:rsidRPr="00D1281F">
                              <w:rPr>
                                <w:b/>
                                <w:bCs/>
                              </w:rPr>
                              <w:t>_sample_per_cycle</w:t>
                            </w:r>
                            <w:r w:rsidR="00350A69">
                              <w:rPr>
                                <w:b/>
                                <w:bCs/>
                              </w:rPr>
                              <w:t>s</w:t>
                            </w:r>
                            <w:proofErr w:type="spellEnd"/>
                            <w:r w:rsidR="00350A69">
                              <w:t xml:space="preserve"> plot?</w:t>
                            </w:r>
                          </w:p>
                          <w:p w14:paraId="7BFE502F" w14:textId="77777777" w:rsidR="00350A69" w:rsidRDefault="00350A69" w:rsidP="00350A69">
                            <w:pPr>
                              <w:ind w:left="1710" w:hanging="720"/>
                              <w:jc w:val="left"/>
                            </w:pPr>
                          </w:p>
                          <w:p w14:paraId="665713C8" w14:textId="77777777" w:rsidR="00350A69" w:rsidRDefault="00350A69" w:rsidP="00350A69">
                            <w:pPr>
                              <w:ind w:left="1620" w:hanging="63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________________________________________________________________</w:t>
                            </w:r>
                          </w:p>
                          <w:p w14:paraId="359ED179" w14:textId="77777777" w:rsidR="00350A69" w:rsidRDefault="00350A69" w:rsidP="00350A69">
                            <w:pPr>
                              <w:ind w:left="1710" w:hanging="720"/>
                              <w:jc w:val="left"/>
                            </w:pPr>
                          </w:p>
                          <w:p w14:paraId="014B3EB0" w14:textId="77777777" w:rsidR="00415A20" w:rsidRPr="00DE3EBA" w:rsidRDefault="00415A20" w:rsidP="00415A20">
                            <w:pPr>
                              <w:ind w:left="1710" w:hanging="720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C1E58" id="Text Box 1313814072" o:spid="_x0000_s1032" type="#_x0000_t202" style="position:absolute;left:0;text-align:left;margin-left:484pt;margin-top:14.95pt;width:535.2pt;height:284.2pt;z-index:-2515957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" strokecolor="red">
                <v:textbox>
                  <w:txbxContent>
                    <w:p w14:paraId="015AB404" w14:textId="33302309" w:rsidR="00C932B8" w:rsidRDefault="00C932B8" w:rsidP="00C932B8">
                      <w:pPr>
                        <w:pStyle w:val="Heading2"/>
                        <w:ind w:left="360"/>
                      </w:pPr>
                      <w:r>
                        <w:t>Part 2.</w:t>
                      </w:r>
                      <w:r>
                        <w:t>3</w:t>
                      </w:r>
                      <w:r>
                        <w:tab/>
                        <w:t>2 Pts.</w:t>
                      </w:r>
                    </w:p>
                    <w:p w14:paraId="0FB89D4D" w14:textId="77777777" w:rsidR="00C932B8" w:rsidRDefault="00C932B8" w:rsidP="00C932B8">
                      <w:pPr>
                        <w:ind w:left="1710" w:hanging="720"/>
                        <w:jc w:val="left"/>
                        <w:rPr>
                          <w:b/>
                          <w:bCs/>
                        </w:rPr>
                      </w:pPr>
                    </w:p>
                    <w:p w14:paraId="77BD17EC" w14:textId="7EDB07DB" w:rsidR="00C932B8" w:rsidRDefault="00C932B8" w:rsidP="00415A20">
                      <w:pPr>
                        <w:ind w:left="1710" w:hanging="720"/>
                        <w:jc w:val="left"/>
                      </w:pPr>
                      <w:r>
                        <w:rPr>
                          <w:b/>
                          <w:bCs/>
                        </w:rPr>
                        <w:t>Q</w:t>
                      </w:r>
                      <w:r w:rsidR="008A1456">
                        <w:rPr>
                          <w:b/>
                          <w:bCs/>
                        </w:rPr>
                        <w:t>6</w:t>
                      </w:r>
                      <w:r>
                        <w:tab/>
                      </w:r>
                      <w:r w:rsidR="00415A20">
                        <w:t xml:space="preserve">What do you see about the </w:t>
                      </w:r>
                      <w:proofErr w:type="spellStart"/>
                      <w:r w:rsidR="00415A20" w:rsidRPr="00D1281F">
                        <w:rPr>
                          <w:b/>
                          <w:bCs/>
                        </w:rPr>
                        <w:t>one_sample_per_cycle</w:t>
                      </w:r>
                      <w:proofErr w:type="spellEnd"/>
                      <w:r w:rsidR="00415A20">
                        <w:t xml:space="preserve"> plot/results?</w:t>
                      </w:r>
                    </w:p>
                    <w:p w14:paraId="4DC4E459" w14:textId="77777777" w:rsidR="00415A20" w:rsidRDefault="00415A20" w:rsidP="00415A20">
                      <w:pPr>
                        <w:ind w:left="1710" w:hanging="720"/>
                        <w:jc w:val="left"/>
                      </w:pPr>
                    </w:p>
                    <w:p w14:paraId="377A306B" w14:textId="77777777" w:rsidR="00415A20" w:rsidRDefault="00415A20" w:rsidP="00415A20">
                      <w:pPr>
                        <w:ind w:left="1620" w:hanging="63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________________________________________________________________</w:t>
                      </w:r>
                    </w:p>
                    <w:p w14:paraId="6167DDB6" w14:textId="77777777" w:rsidR="00415A20" w:rsidRDefault="00415A20" w:rsidP="00415A20">
                      <w:pPr>
                        <w:ind w:left="1710" w:hanging="720"/>
                        <w:jc w:val="left"/>
                      </w:pPr>
                    </w:p>
                    <w:p w14:paraId="50107EDD" w14:textId="77777777" w:rsidR="00DF0530" w:rsidRDefault="00DF0530" w:rsidP="00415A20">
                      <w:pPr>
                        <w:ind w:left="1710" w:hanging="720"/>
                        <w:jc w:val="left"/>
                      </w:pPr>
                    </w:p>
                    <w:p w14:paraId="7BB2128A" w14:textId="12F14FF6" w:rsidR="00415A20" w:rsidRDefault="00B42E10" w:rsidP="00DF0530">
                      <w:pPr>
                        <w:ind w:left="2160" w:hanging="720"/>
                        <w:jc w:val="left"/>
                      </w:pPr>
                      <w:r>
                        <w:t xml:space="preserve">Relationship to the Nyquist Sampling </w:t>
                      </w:r>
                      <w:r w:rsidR="00DF0530">
                        <w:t>Theorem</w:t>
                      </w:r>
                      <w:r w:rsidR="003A4E7E">
                        <w:t xml:space="preserve"> (</w:t>
                      </w:r>
                      <w:hyperlink r:id="rId20" w:history="1">
                        <w:r w:rsidR="003A4E7E" w:rsidRPr="003A4E7E">
                          <w:rPr>
                            <w:rStyle w:val="Hyperlink"/>
                          </w:rPr>
                          <w:t>LINK HERE</w:t>
                        </w:r>
                      </w:hyperlink>
                      <w:r w:rsidR="003A4E7E">
                        <w:t xml:space="preserve"> if you forgot)</w:t>
                      </w:r>
                      <w:r>
                        <w:t xml:space="preserve">?  </w:t>
                      </w:r>
                    </w:p>
                    <w:p w14:paraId="038119FE" w14:textId="77777777" w:rsidR="00B42E10" w:rsidRDefault="00B42E10" w:rsidP="00415A20">
                      <w:pPr>
                        <w:ind w:left="1710" w:hanging="720"/>
                        <w:jc w:val="left"/>
                      </w:pPr>
                    </w:p>
                    <w:p w14:paraId="2F38248E" w14:textId="77777777" w:rsidR="00C077F8" w:rsidRDefault="00C077F8" w:rsidP="00C077F8">
                      <w:pPr>
                        <w:ind w:left="1620" w:hanging="63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________________________________________________________________</w:t>
                      </w:r>
                    </w:p>
                    <w:p w14:paraId="39EE4B7C" w14:textId="77777777" w:rsidR="00B42E10" w:rsidRDefault="00B42E10" w:rsidP="00415A20">
                      <w:pPr>
                        <w:ind w:left="1710" w:hanging="720"/>
                        <w:jc w:val="left"/>
                      </w:pPr>
                    </w:p>
                    <w:p w14:paraId="35F47A26" w14:textId="77777777" w:rsidR="00DF0530" w:rsidRDefault="00DF0530" w:rsidP="00415A20">
                      <w:pPr>
                        <w:ind w:left="1710" w:hanging="720"/>
                        <w:jc w:val="left"/>
                      </w:pPr>
                    </w:p>
                    <w:p w14:paraId="449C69C9" w14:textId="7ACE79D5" w:rsidR="006334AE" w:rsidRDefault="006334AE" w:rsidP="006334AE">
                      <w:pPr>
                        <w:ind w:left="1710" w:hanging="720"/>
                        <w:jc w:val="left"/>
                      </w:pPr>
                      <w:r>
                        <w:rPr>
                          <w:b/>
                          <w:bCs/>
                        </w:rPr>
                        <w:t>Q</w:t>
                      </w:r>
                      <w:r>
                        <w:rPr>
                          <w:b/>
                          <w:bCs/>
                        </w:rPr>
                        <w:t>7</w:t>
                      </w:r>
                      <w:r>
                        <w:tab/>
                      </w:r>
                      <w:r w:rsidR="00CE5889">
                        <w:t xml:space="preserve">Practically, </w:t>
                      </w:r>
                      <w:proofErr w:type="gramStart"/>
                      <w:r w:rsidR="00CE5889">
                        <w:t xml:space="preserve">is </w:t>
                      </w:r>
                      <w:r>
                        <w:t xml:space="preserve"> </w:t>
                      </w:r>
                      <w:proofErr w:type="spellStart"/>
                      <w:r w:rsidR="001472AE">
                        <w:rPr>
                          <w:b/>
                          <w:bCs/>
                        </w:rPr>
                        <w:t>two</w:t>
                      </w:r>
                      <w:proofErr w:type="gramEnd"/>
                      <w:r w:rsidRPr="00D1281F">
                        <w:rPr>
                          <w:b/>
                          <w:bCs/>
                        </w:rPr>
                        <w:t>_sample_per_cycle</w:t>
                      </w:r>
                      <w:r w:rsidR="001472AE">
                        <w:rPr>
                          <w:b/>
                          <w:bCs/>
                        </w:rPr>
                        <w:t>s</w:t>
                      </w:r>
                      <w:proofErr w:type="spellEnd"/>
                      <w:r>
                        <w:t xml:space="preserve"> </w:t>
                      </w:r>
                      <w:r w:rsidR="00CE5889">
                        <w:t>adequate</w:t>
                      </w:r>
                      <w:r>
                        <w:t>?</w:t>
                      </w:r>
                      <w:r w:rsidR="00C077F8">
                        <w:t xml:space="preserve">  </w:t>
                      </w:r>
                      <w:r w:rsidR="0060099B">
                        <w:t xml:space="preserve">Could you see </w:t>
                      </w:r>
                      <w:r w:rsidR="00350A69">
                        <w:t xml:space="preserve">aliasing in your </w:t>
                      </w:r>
                      <w:proofErr w:type="spellStart"/>
                      <w:r w:rsidR="00350A69">
                        <w:rPr>
                          <w:b/>
                          <w:bCs/>
                        </w:rPr>
                        <w:t>two</w:t>
                      </w:r>
                      <w:r w:rsidR="00350A69" w:rsidRPr="00D1281F">
                        <w:rPr>
                          <w:b/>
                          <w:bCs/>
                        </w:rPr>
                        <w:t>_sample_per_cycle</w:t>
                      </w:r>
                      <w:r w:rsidR="00350A69">
                        <w:rPr>
                          <w:b/>
                          <w:bCs/>
                        </w:rPr>
                        <w:t>s</w:t>
                      </w:r>
                      <w:proofErr w:type="spellEnd"/>
                      <w:r w:rsidR="00350A69">
                        <w:t xml:space="preserve"> plot?</w:t>
                      </w:r>
                    </w:p>
                    <w:p w14:paraId="7BFE502F" w14:textId="77777777" w:rsidR="00350A69" w:rsidRDefault="00350A69" w:rsidP="00350A69">
                      <w:pPr>
                        <w:ind w:left="1710" w:hanging="720"/>
                        <w:jc w:val="left"/>
                      </w:pPr>
                    </w:p>
                    <w:p w14:paraId="665713C8" w14:textId="77777777" w:rsidR="00350A69" w:rsidRDefault="00350A69" w:rsidP="00350A69">
                      <w:pPr>
                        <w:ind w:left="1620" w:hanging="63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________________________________________________________________</w:t>
                      </w:r>
                    </w:p>
                    <w:p w14:paraId="359ED179" w14:textId="77777777" w:rsidR="00350A69" w:rsidRDefault="00350A69" w:rsidP="00350A69">
                      <w:pPr>
                        <w:ind w:left="1710" w:hanging="720"/>
                        <w:jc w:val="left"/>
                      </w:pPr>
                    </w:p>
                    <w:p w14:paraId="014B3EB0" w14:textId="77777777" w:rsidR="00415A20" w:rsidRPr="00DE3EBA" w:rsidRDefault="00415A20" w:rsidP="00415A20">
                      <w:pPr>
                        <w:ind w:left="1710" w:hanging="720"/>
                        <w:jc w:val="left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sectPr w:rsidR="00A04068" w:rsidSect="00B833EF">
      <w:pgSz w:w="12240" w:h="15840"/>
      <w:pgMar w:top="720" w:right="720" w:bottom="720" w:left="720" w:header="720" w:footer="54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F2DF90" w14:textId="77777777" w:rsidR="00341CBA" w:rsidRDefault="00341CBA" w:rsidP="00722B54">
      <w:r>
        <w:separator/>
      </w:r>
    </w:p>
  </w:endnote>
  <w:endnote w:type="continuationSeparator" w:id="0">
    <w:p w14:paraId="0B22557A" w14:textId="77777777" w:rsidR="00341CBA" w:rsidRDefault="00341CBA" w:rsidP="00722B54">
      <w:r>
        <w:continuationSeparator/>
      </w:r>
    </w:p>
  </w:endnote>
  <w:endnote w:type="continuationNotice" w:id="1">
    <w:p w14:paraId="11F6BDAE" w14:textId="77777777" w:rsidR="00341CBA" w:rsidRDefault="00341CB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Verdana Pro Cond">
    <w:charset w:val="00"/>
    <w:family w:val="swiss"/>
    <w:pitch w:val="variable"/>
    <w:sig w:usb0="80000287" w:usb1="00000043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100743" w14:textId="77777777" w:rsidR="00341CBA" w:rsidRDefault="00341CBA" w:rsidP="00722B54">
      <w:r>
        <w:separator/>
      </w:r>
    </w:p>
  </w:footnote>
  <w:footnote w:type="continuationSeparator" w:id="0">
    <w:p w14:paraId="30B86382" w14:textId="77777777" w:rsidR="00341CBA" w:rsidRDefault="00341CBA" w:rsidP="00722B54">
      <w:r>
        <w:continuationSeparator/>
      </w:r>
    </w:p>
  </w:footnote>
  <w:footnote w:type="continuationNotice" w:id="1">
    <w:p w14:paraId="7F7D0E89" w14:textId="77777777" w:rsidR="00341CBA" w:rsidRDefault="00341CB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D4736"/>
    <w:multiLevelType w:val="hybridMultilevel"/>
    <w:tmpl w:val="46908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82BB8"/>
    <w:multiLevelType w:val="hybridMultilevel"/>
    <w:tmpl w:val="B838D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82011E"/>
    <w:multiLevelType w:val="hybridMultilevel"/>
    <w:tmpl w:val="012EC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2B5438"/>
    <w:multiLevelType w:val="hybridMultilevel"/>
    <w:tmpl w:val="FE9688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17724E"/>
    <w:multiLevelType w:val="hybridMultilevel"/>
    <w:tmpl w:val="E8687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2935E2"/>
    <w:multiLevelType w:val="hybridMultilevel"/>
    <w:tmpl w:val="A2726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22F18"/>
    <w:multiLevelType w:val="hybridMultilevel"/>
    <w:tmpl w:val="DB1AF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EB4037"/>
    <w:multiLevelType w:val="multilevel"/>
    <w:tmpl w:val="75A26CC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16C96028"/>
    <w:multiLevelType w:val="hybridMultilevel"/>
    <w:tmpl w:val="306CE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66290B"/>
    <w:multiLevelType w:val="hybridMultilevel"/>
    <w:tmpl w:val="640225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A84C76"/>
    <w:multiLevelType w:val="hybridMultilevel"/>
    <w:tmpl w:val="35CE9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BD0C31"/>
    <w:multiLevelType w:val="hybridMultilevel"/>
    <w:tmpl w:val="EC143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0A0A9D"/>
    <w:multiLevelType w:val="hybridMultilevel"/>
    <w:tmpl w:val="9A8EC6EE"/>
    <w:lvl w:ilvl="0" w:tplc="2F4AB61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5A0F02"/>
    <w:multiLevelType w:val="hybridMultilevel"/>
    <w:tmpl w:val="4F3ABE12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A07564"/>
    <w:multiLevelType w:val="hybridMultilevel"/>
    <w:tmpl w:val="4F3ABE12"/>
    <w:lvl w:ilvl="0" w:tplc="18D067B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4A7E99"/>
    <w:multiLevelType w:val="hybridMultilevel"/>
    <w:tmpl w:val="F1889E72"/>
    <w:lvl w:ilvl="0" w:tplc="0409000F">
      <w:start w:val="1"/>
      <w:numFmt w:val="decimal"/>
      <w:lvlText w:val="%1."/>
      <w:lvlJc w:val="left"/>
      <w:pPr>
        <w:ind w:left="715" w:hanging="360"/>
      </w:pPr>
    </w:lvl>
    <w:lvl w:ilvl="1" w:tplc="04090019" w:tentative="1">
      <w:start w:val="1"/>
      <w:numFmt w:val="lowerLetter"/>
      <w:lvlText w:val="%2."/>
      <w:lvlJc w:val="left"/>
      <w:pPr>
        <w:ind w:left="1435" w:hanging="360"/>
      </w:pPr>
    </w:lvl>
    <w:lvl w:ilvl="2" w:tplc="0409001B" w:tentative="1">
      <w:start w:val="1"/>
      <w:numFmt w:val="lowerRoman"/>
      <w:lvlText w:val="%3."/>
      <w:lvlJc w:val="right"/>
      <w:pPr>
        <w:ind w:left="2155" w:hanging="180"/>
      </w:pPr>
    </w:lvl>
    <w:lvl w:ilvl="3" w:tplc="0409000F" w:tentative="1">
      <w:start w:val="1"/>
      <w:numFmt w:val="decimal"/>
      <w:lvlText w:val="%4."/>
      <w:lvlJc w:val="left"/>
      <w:pPr>
        <w:ind w:left="2875" w:hanging="360"/>
      </w:pPr>
    </w:lvl>
    <w:lvl w:ilvl="4" w:tplc="04090019" w:tentative="1">
      <w:start w:val="1"/>
      <w:numFmt w:val="lowerLetter"/>
      <w:lvlText w:val="%5."/>
      <w:lvlJc w:val="left"/>
      <w:pPr>
        <w:ind w:left="3595" w:hanging="360"/>
      </w:pPr>
    </w:lvl>
    <w:lvl w:ilvl="5" w:tplc="0409001B" w:tentative="1">
      <w:start w:val="1"/>
      <w:numFmt w:val="lowerRoman"/>
      <w:lvlText w:val="%6."/>
      <w:lvlJc w:val="right"/>
      <w:pPr>
        <w:ind w:left="4315" w:hanging="180"/>
      </w:pPr>
    </w:lvl>
    <w:lvl w:ilvl="6" w:tplc="0409000F" w:tentative="1">
      <w:start w:val="1"/>
      <w:numFmt w:val="decimal"/>
      <w:lvlText w:val="%7."/>
      <w:lvlJc w:val="left"/>
      <w:pPr>
        <w:ind w:left="5035" w:hanging="360"/>
      </w:pPr>
    </w:lvl>
    <w:lvl w:ilvl="7" w:tplc="04090019" w:tentative="1">
      <w:start w:val="1"/>
      <w:numFmt w:val="lowerLetter"/>
      <w:lvlText w:val="%8."/>
      <w:lvlJc w:val="left"/>
      <w:pPr>
        <w:ind w:left="5755" w:hanging="360"/>
      </w:pPr>
    </w:lvl>
    <w:lvl w:ilvl="8" w:tplc="0409001B" w:tentative="1">
      <w:start w:val="1"/>
      <w:numFmt w:val="lowerRoman"/>
      <w:lvlText w:val="%9."/>
      <w:lvlJc w:val="right"/>
      <w:pPr>
        <w:ind w:left="6475" w:hanging="180"/>
      </w:pPr>
    </w:lvl>
  </w:abstractNum>
  <w:abstractNum w:abstractNumId="16" w15:restartNumberingAfterBreak="0">
    <w:nsid w:val="282C609A"/>
    <w:multiLevelType w:val="hybridMultilevel"/>
    <w:tmpl w:val="820EE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697E42"/>
    <w:multiLevelType w:val="hybridMultilevel"/>
    <w:tmpl w:val="DF44F21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915380E"/>
    <w:multiLevelType w:val="hybridMultilevel"/>
    <w:tmpl w:val="6AACE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246167"/>
    <w:multiLevelType w:val="hybridMultilevel"/>
    <w:tmpl w:val="DFA4514E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0" w15:restartNumberingAfterBreak="0">
    <w:nsid w:val="2A6469A1"/>
    <w:multiLevelType w:val="hybridMultilevel"/>
    <w:tmpl w:val="44A62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911EA2"/>
    <w:multiLevelType w:val="hybridMultilevel"/>
    <w:tmpl w:val="F4A26E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6B41C9"/>
    <w:multiLevelType w:val="hybridMultilevel"/>
    <w:tmpl w:val="F3EEA554"/>
    <w:lvl w:ilvl="0" w:tplc="EBC0EABA">
      <w:start w:val="4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D500D1D"/>
    <w:multiLevelType w:val="hybridMultilevel"/>
    <w:tmpl w:val="816471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3D2E3D"/>
    <w:multiLevelType w:val="hybridMultilevel"/>
    <w:tmpl w:val="5296A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5A2762"/>
    <w:multiLevelType w:val="hybridMultilevel"/>
    <w:tmpl w:val="452AE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A90D68"/>
    <w:multiLevelType w:val="hybridMultilevel"/>
    <w:tmpl w:val="7D6293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BB0392"/>
    <w:multiLevelType w:val="hybridMultilevel"/>
    <w:tmpl w:val="74BCE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F8C28D8"/>
    <w:multiLevelType w:val="hybridMultilevel"/>
    <w:tmpl w:val="21AABE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FA44561"/>
    <w:multiLevelType w:val="hybridMultilevel"/>
    <w:tmpl w:val="F4A26E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4B2393"/>
    <w:multiLevelType w:val="hybridMultilevel"/>
    <w:tmpl w:val="DF44F2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955156B"/>
    <w:multiLevelType w:val="hybridMultilevel"/>
    <w:tmpl w:val="BCB620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9F428D"/>
    <w:multiLevelType w:val="hybridMultilevel"/>
    <w:tmpl w:val="5DFAB77E"/>
    <w:lvl w:ilvl="0" w:tplc="22EAD524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066C54"/>
    <w:multiLevelType w:val="hybridMultilevel"/>
    <w:tmpl w:val="5BB4A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69040F"/>
    <w:multiLevelType w:val="hybridMultilevel"/>
    <w:tmpl w:val="BD782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832538"/>
    <w:multiLevelType w:val="hybridMultilevel"/>
    <w:tmpl w:val="1AA47B5E"/>
    <w:lvl w:ilvl="0" w:tplc="4E92C3C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562FA8"/>
    <w:multiLevelType w:val="hybridMultilevel"/>
    <w:tmpl w:val="E16A4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B0654D"/>
    <w:multiLevelType w:val="hybridMultilevel"/>
    <w:tmpl w:val="28C21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D8716D"/>
    <w:multiLevelType w:val="hybridMultilevel"/>
    <w:tmpl w:val="66320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282260"/>
    <w:multiLevelType w:val="hybridMultilevel"/>
    <w:tmpl w:val="532051B0"/>
    <w:lvl w:ilvl="0" w:tplc="18D067BA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5512689"/>
    <w:multiLevelType w:val="hybridMultilevel"/>
    <w:tmpl w:val="27ECE56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DF212E"/>
    <w:multiLevelType w:val="hybridMultilevel"/>
    <w:tmpl w:val="4FB2B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FB1889"/>
    <w:multiLevelType w:val="hybridMultilevel"/>
    <w:tmpl w:val="44A83B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18C6107"/>
    <w:multiLevelType w:val="hybridMultilevel"/>
    <w:tmpl w:val="087826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8D6B9B"/>
    <w:multiLevelType w:val="hybridMultilevel"/>
    <w:tmpl w:val="F094DFE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29A5038"/>
    <w:multiLevelType w:val="hybridMultilevel"/>
    <w:tmpl w:val="7F4AD3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7540D6"/>
    <w:multiLevelType w:val="hybridMultilevel"/>
    <w:tmpl w:val="1D72F5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6FA2364"/>
    <w:multiLevelType w:val="hybridMultilevel"/>
    <w:tmpl w:val="A678D8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7DF7107"/>
    <w:multiLevelType w:val="hybridMultilevel"/>
    <w:tmpl w:val="B04CF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7FE1F86"/>
    <w:multiLevelType w:val="hybridMultilevel"/>
    <w:tmpl w:val="3F7ABE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A834EA4"/>
    <w:multiLevelType w:val="hybridMultilevel"/>
    <w:tmpl w:val="964C6BAC"/>
    <w:lvl w:ilvl="0" w:tplc="1F76666E">
      <w:start w:val="1"/>
      <w:numFmt w:val="decimal"/>
      <w:lvlText w:val="%1.)"/>
      <w:lvlJc w:val="left"/>
      <w:pPr>
        <w:ind w:left="36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7D586B17"/>
    <w:multiLevelType w:val="hybridMultilevel"/>
    <w:tmpl w:val="4DE0F2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0505346">
    <w:abstractNumId w:val="9"/>
  </w:num>
  <w:num w:numId="2" w16cid:durableId="981691369">
    <w:abstractNumId w:val="5"/>
  </w:num>
  <w:num w:numId="3" w16cid:durableId="2126658922">
    <w:abstractNumId w:val="25"/>
  </w:num>
  <w:num w:numId="4" w16cid:durableId="1831554265">
    <w:abstractNumId w:val="49"/>
  </w:num>
  <w:num w:numId="5" w16cid:durableId="1473718244">
    <w:abstractNumId w:val="3"/>
  </w:num>
  <w:num w:numId="6" w16cid:durableId="1195533266">
    <w:abstractNumId w:val="20"/>
  </w:num>
  <w:num w:numId="7" w16cid:durableId="1511334429">
    <w:abstractNumId w:val="42"/>
  </w:num>
  <w:num w:numId="8" w16cid:durableId="1304506653">
    <w:abstractNumId w:val="29"/>
  </w:num>
  <w:num w:numId="9" w16cid:durableId="1929078814">
    <w:abstractNumId w:val="21"/>
  </w:num>
  <w:num w:numId="10" w16cid:durableId="1651670442">
    <w:abstractNumId w:val="23"/>
  </w:num>
  <w:num w:numId="11" w16cid:durableId="1851018439">
    <w:abstractNumId w:val="18"/>
  </w:num>
  <w:num w:numId="12" w16cid:durableId="336226868">
    <w:abstractNumId w:val="8"/>
  </w:num>
  <w:num w:numId="13" w16cid:durableId="1113213002">
    <w:abstractNumId w:val="44"/>
  </w:num>
  <w:num w:numId="14" w16cid:durableId="529534897">
    <w:abstractNumId w:val="24"/>
  </w:num>
  <w:num w:numId="15" w16cid:durableId="306669238">
    <w:abstractNumId w:val="15"/>
  </w:num>
  <w:num w:numId="16" w16cid:durableId="738676008">
    <w:abstractNumId w:val="28"/>
  </w:num>
  <w:num w:numId="17" w16cid:durableId="252053514">
    <w:abstractNumId w:val="19"/>
  </w:num>
  <w:num w:numId="18" w16cid:durableId="767966172">
    <w:abstractNumId w:val="11"/>
  </w:num>
  <w:num w:numId="19" w16cid:durableId="1888490652">
    <w:abstractNumId w:val="38"/>
  </w:num>
  <w:num w:numId="20" w16cid:durableId="1262641630">
    <w:abstractNumId w:val="31"/>
  </w:num>
  <w:num w:numId="21" w16cid:durableId="811480741">
    <w:abstractNumId w:val="1"/>
  </w:num>
  <w:num w:numId="22" w16cid:durableId="1966740608">
    <w:abstractNumId w:val="12"/>
  </w:num>
  <w:num w:numId="23" w16cid:durableId="1483545147">
    <w:abstractNumId w:val="51"/>
  </w:num>
  <w:num w:numId="24" w16cid:durableId="1216814178">
    <w:abstractNumId w:val="2"/>
  </w:num>
  <w:num w:numId="25" w16cid:durableId="2030764032">
    <w:abstractNumId w:val="16"/>
  </w:num>
  <w:num w:numId="26" w16cid:durableId="950865897">
    <w:abstractNumId w:val="35"/>
  </w:num>
  <w:num w:numId="27" w16cid:durableId="76562103">
    <w:abstractNumId w:val="14"/>
  </w:num>
  <w:num w:numId="28" w16cid:durableId="1680236159">
    <w:abstractNumId w:val="32"/>
  </w:num>
  <w:num w:numId="29" w16cid:durableId="613220632">
    <w:abstractNumId w:val="32"/>
    <w:lvlOverride w:ilvl="0">
      <w:startOverride w:val="1"/>
    </w:lvlOverride>
  </w:num>
  <w:num w:numId="30" w16cid:durableId="353961212">
    <w:abstractNumId w:val="40"/>
  </w:num>
  <w:num w:numId="31" w16cid:durableId="1422146109">
    <w:abstractNumId w:val="39"/>
  </w:num>
  <w:num w:numId="32" w16cid:durableId="76026789">
    <w:abstractNumId w:val="33"/>
  </w:num>
  <w:num w:numId="33" w16cid:durableId="736977085">
    <w:abstractNumId w:val="41"/>
  </w:num>
  <w:num w:numId="34" w16cid:durableId="329991566">
    <w:abstractNumId w:val="10"/>
  </w:num>
  <w:num w:numId="35" w16cid:durableId="899709224">
    <w:abstractNumId w:val="34"/>
  </w:num>
  <w:num w:numId="36" w16cid:durableId="1360275858">
    <w:abstractNumId w:val="43"/>
  </w:num>
  <w:num w:numId="37" w16cid:durableId="760026610">
    <w:abstractNumId w:val="6"/>
  </w:num>
  <w:num w:numId="38" w16cid:durableId="853879843">
    <w:abstractNumId w:val="0"/>
  </w:num>
  <w:num w:numId="39" w16cid:durableId="562835717">
    <w:abstractNumId w:val="26"/>
  </w:num>
  <w:num w:numId="40" w16cid:durableId="28531534">
    <w:abstractNumId w:val="46"/>
  </w:num>
  <w:num w:numId="41" w16cid:durableId="1099448496">
    <w:abstractNumId w:val="45"/>
  </w:num>
  <w:num w:numId="42" w16cid:durableId="61487345">
    <w:abstractNumId w:val="13"/>
  </w:num>
  <w:num w:numId="43" w16cid:durableId="1824808271">
    <w:abstractNumId w:val="36"/>
  </w:num>
  <w:num w:numId="44" w16cid:durableId="214858396">
    <w:abstractNumId w:val="4"/>
  </w:num>
  <w:num w:numId="45" w16cid:durableId="1146625157">
    <w:abstractNumId w:val="30"/>
  </w:num>
  <w:num w:numId="46" w16cid:durableId="187371319">
    <w:abstractNumId w:val="17"/>
  </w:num>
  <w:num w:numId="47" w16cid:durableId="1483888479">
    <w:abstractNumId w:val="7"/>
  </w:num>
  <w:num w:numId="48" w16cid:durableId="104158661">
    <w:abstractNumId w:val="50"/>
  </w:num>
  <w:num w:numId="49" w16cid:durableId="1870407772">
    <w:abstractNumId w:val="47"/>
  </w:num>
  <w:num w:numId="50" w16cid:durableId="1354763255">
    <w:abstractNumId w:val="22"/>
  </w:num>
  <w:num w:numId="51" w16cid:durableId="542526132">
    <w:abstractNumId w:val="32"/>
  </w:num>
  <w:num w:numId="52" w16cid:durableId="672685167">
    <w:abstractNumId w:val="37"/>
  </w:num>
  <w:num w:numId="53" w16cid:durableId="295137540">
    <w:abstractNumId w:val="48"/>
  </w:num>
  <w:num w:numId="54" w16cid:durableId="597256558">
    <w:abstractNumId w:val="32"/>
    <w:lvlOverride w:ilvl="0">
      <w:startOverride w:val="1"/>
    </w:lvlOverride>
  </w:num>
  <w:num w:numId="55" w16cid:durableId="865870764">
    <w:abstractNumId w:val="27"/>
  </w:num>
  <w:num w:numId="56" w16cid:durableId="180047767">
    <w:abstractNumId w:val="3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attachedTemplate r:id="rId1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3E1"/>
    <w:rsid w:val="00000F53"/>
    <w:rsid w:val="000056F5"/>
    <w:rsid w:val="00006E62"/>
    <w:rsid w:val="000070FF"/>
    <w:rsid w:val="00010594"/>
    <w:rsid w:val="00011EFF"/>
    <w:rsid w:val="00013157"/>
    <w:rsid w:val="000163C5"/>
    <w:rsid w:val="00017543"/>
    <w:rsid w:val="000203DF"/>
    <w:rsid w:val="00022FC6"/>
    <w:rsid w:val="000252F2"/>
    <w:rsid w:val="0002552E"/>
    <w:rsid w:val="00025900"/>
    <w:rsid w:val="00026CD4"/>
    <w:rsid w:val="00027B1D"/>
    <w:rsid w:val="00030B33"/>
    <w:rsid w:val="0003201E"/>
    <w:rsid w:val="000333B0"/>
    <w:rsid w:val="000355BF"/>
    <w:rsid w:val="00036213"/>
    <w:rsid w:val="0003657C"/>
    <w:rsid w:val="00036D65"/>
    <w:rsid w:val="00037629"/>
    <w:rsid w:val="00041A6E"/>
    <w:rsid w:val="00041F22"/>
    <w:rsid w:val="0004239C"/>
    <w:rsid w:val="00043D2B"/>
    <w:rsid w:val="00043F01"/>
    <w:rsid w:val="00050B5B"/>
    <w:rsid w:val="00052489"/>
    <w:rsid w:val="000526F6"/>
    <w:rsid w:val="00053875"/>
    <w:rsid w:val="00060C50"/>
    <w:rsid w:val="00061D75"/>
    <w:rsid w:val="000620A7"/>
    <w:rsid w:val="000644B7"/>
    <w:rsid w:val="00073588"/>
    <w:rsid w:val="000739A8"/>
    <w:rsid w:val="000762E6"/>
    <w:rsid w:val="000802D9"/>
    <w:rsid w:val="00080366"/>
    <w:rsid w:val="00080ACA"/>
    <w:rsid w:val="000811DF"/>
    <w:rsid w:val="00082A26"/>
    <w:rsid w:val="00085F81"/>
    <w:rsid w:val="00086A1F"/>
    <w:rsid w:val="000920A6"/>
    <w:rsid w:val="00092DCC"/>
    <w:rsid w:val="00092FD8"/>
    <w:rsid w:val="00093E9F"/>
    <w:rsid w:val="00095448"/>
    <w:rsid w:val="000954C4"/>
    <w:rsid w:val="00096F75"/>
    <w:rsid w:val="000A2411"/>
    <w:rsid w:val="000A35FE"/>
    <w:rsid w:val="000A5064"/>
    <w:rsid w:val="000A584E"/>
    <w:rsid w:val="000A5FBF"/>
    <w:rsid w:val="000B10A2"/>
    <w:rsid w:val="000B110B"/>
    <w:rsid w:val="000B12A0"/>
    <w:rsid w:val="000B4078"/>
    <w:rsid w:val="000B51EE"/>
    <w:rsid w:val="000B5E5D"/>
    <w:rsid w:val="000B73DB"/>
    <w:rsid w:val="000C00F2"/>
    <w:rsid w:val="000C06D0"/>
    <w:rsid w:val="000C3390"/>
    <w:rsid w:val="000C3B54"/>
    <w:rsid w:val="000C4927"/>
    <w:rsid w:val="000C5617"/>
    <w:rsid w:val="000C6D62"/>
    <w:rsid w:val="000D0FD7"/>
    <w:rsid w:val="000D12D0"/>
    <w:rsid w:val="000D1754"/>
    <w:rsid w:val="000D48FC"/>
    <w:rsid w:val="000D6A79"/>
    <w:rsid w:val="000D75E6"/>
    <w:rsid w:val="000D7B4F"/>
    <w:rsid w:val="000D7C3F"/>
    <w:rsid w:val="000D7EBC"/>
    <w:rsid w:val="000E0376"/>
    <w:rsid w:val="000E0D67"/>
    <w:rsid w:val="000E11E9"/>
    <w:rsid w:val="000E2EB4"/>
    <w:rsid w:val="000E4DCF"/>
    <w:rsid w:val="000E6B5F"/>
    <w:rsid w:val="000F05C3"/>
    <w:rsid w:val="000F3930"/>
    <w:rsid w:val="000F4514"/>
    <w:rsid w:val="000F535B"/>
    <w:rsid w:val="000F6FC8"/>
    <w:rsid w:val="000F7941"/>
    <w:rsid w:val="00103A6E"/>
    <w:rsid w:val="00106AF6"/>
    <w:rsid w:val="00107671"/>
    <w:rsid w:val="001078B6"/>
    <w:rsid w:val="001100C8"/>
    <w:rsid w:val="00110866"/>
    <w:rsid w:val="0011238A"/>
    <w:rsid w:val="0011394D"/>
    <w:rsid w:val="00114A1D"/>
    <w:rsid w:val="001151E0"/>
    <w:rsid w:val="00122A54"/>
    <w:rsid w:val="0012386A"/>
    <w:rsid w:val="001249FB"/>
    <w:rsid w:val="00125E96"/>
    <w:rsid w:val="0012700A"/>
    <w:rsid w:val="001276C6"/>
    <w:rsid w:val="001304B4"/>
    <w:rsid w:val="00130DAA"/>
    <w:rsid w:val="00131C9B"/>
    <w:rsid w:val="00132411"/>
    <w:rsid w:val="00132798"/>
    <w:rsid w:val="00133333"/>
    <w:rsid w:val="00133429"/>
    <w:rsid w:val="0013373C"/>
    <w:rsid w:val="00134177"/>
    <w:rsid w:val="00135391"/>
    <w:rsid w:val="0014197E"/>
    <w:rsid w:val="00141ACF"/>
    <w:rsid w:val="00143720"/>
    <w:rsid w:val="00144057"/>
    <w:rsid w:val="001472AE"/>
    <w:rsid w:val="00152E9D"/>
    <w:rsid w:val="0015495F"/>
    <w:rsid w:val="001557ED"/>
    <w:rsid w:val="00156881"/>
    <w:rsid w:val="0015708A"/>
    <w:rsid w:val="001574D8"/>
    <w:rsid w:val="00161886"/>
    <w:rsid w:val="00162292"/>
    <w:rsid w:val="00162A45"/>
    <w:rsid w:val="001666E0"/>
    <w:rsid w:val="001671CD"/>
    <w:rsid w:val="00167376"/>
    <w:rsid w:val="00171459"/>
    <w:rsid w:val="001738A3"/>
    <w:rsid w:val="001756B9"/>
    <w:rsid w:val="00176205"/>
    <w:rsid w:val="00177055"/>
    <w:rsid w:val="00177085"/>
    <w:rsid w:val="00181464"/>
    <w:rsid w:val="00182392"/>
    <w:rsid w:val="00191730"/>
    <w:rsid w:val="00194E0C"/>
    <w:rsid w:val="001965F6"/>
    <w:rsid w:val="00196A31"/>
    <w:rsid w:val="00197732"/>
    <w:rsid w:val="0019775A"/>
    <w:rsid w:val="001A00AB"/>
    <w:rsid w:val="001A0B01"/>
    <w:rsid w:val="001A14AC"/>
    <w:rsid w:val="001A1640"/>
    <w:rsid w:val="001A237B"/>
    <w:rsid w:val="001A3F33"/>
    <w:rsid w:val="001A7D02"/>
    <w:rsid w:val="001B07CB"/>
    <w:rsid w:val="001B1B81"/>
    <w:rsid w:val="001B22D0"/>
    <w:rsid w:val="001B2C8D"/>
    <w:rsid w:val="001B528C"/>
    <w:rsid w:val="001B662F"/>
    <w:rsid w:val="001B6D72"/>
    <w:rsid w:val="001B724A"/>
    <w:rsid w:val="001B7702"/>
    <w:rsid w:val="001B7AFF"/>
    <w:rsid w:val="001C1004"/>
    <w:rsid w:val="001C1761"/>
    <w:rsid w:val="001C1C47"/>
    <w:rsid w:val="001C1F68"/>
    <w:rsid w:val="001C3198"/>
    <w:rsid w:val="001C4E51"/>
    <w:rsid w:val="001C5A5E"/>
    <w:rsid w:val="001C6C54"/>
    <w:rsid w:val="001D47C9"/>
    <w:rsid w:val="001D6A56"/>
    <w:rsid w:val="001D7148"/>
    <w:rsid w:val="001D7BF3"/>
    <w:rsid w:val="001E03E1"/>
    <w:rsid w:val="001E0A25"/>
    <w:rsid w:val="001E0B1D"/>
    <w:rsid w:val="001E0F29"/>
    <w:rsid w:val="001E12F1"/>
    <w:rsid w:val="001E3079"/>
    <w:rsid w:val="001E415A"/>
    <w:rsid w:val="001E46A0"/>
    <w:rsid w:val="001E66FF"/>
    <w:rsid w:val="001E7314"/>
    <w:rsid w:val="001E73F9"/>
    <w:rsid w:val="001E78A0"/>
    <w:rsid w:val="001F209C"/>
    <w:rsid w:val="001F2E0C"/>
    <w:rsid w:val="001F36EE"/>
    <w:rsid w:val="001F4195"/>
    <w:rsid w:val="001F4D62"/>
    <w:rsid w:val="001F5483"/>
    <w:rsid w:val="001F6BDA"/>
    <w:rsid w:val="00200984"/>
    <w:rsid w:val="002031B5"/>
    <w:rsid w:val="0020327D"/>
    <w:rsid w:val="00204867"/>
    <w:rsid w:val="002052A5"/>
    <w:rsid w:val="00205AD9"/>
    <w:rsid w:val="002073E7"/>
    <w:rsid w:val="00211FB6"/>
    <w:rsid w:val="00213EB1"/>
    <w:rsid w:val="00216114"/>
    <w:rsid w:val="002213F8"/>
    <w:rsid w:val="0022378A"/>
    <w:rsid w:val="00223DC1"/>
    <w:rsid w:val="00226B8E"/>
    <w:rsid w:val="00226DE2"/>
    <w:rsid w:val="00227056"/>
    <w:rsid w:val="002275D5"/>
    <w:rsid w:val="00232DA7"/>
    <w:rsid w:val="002332BE"/>
    <w:rsid w:val="00234289"/>
    <w:rsid w:val="00241173"/>
    <w:rsid w:val="002428FB"/>
    <w:rsid w:val="00244AF8"/>
    <w:rsid w:val="00247DB8"/>
    <w:rsid w:val="00250898"/>
    <w:rsid w:val="00251D05"/>
    <w:rsid w:val="00252BCE"/>
    <w:rsid w:val="002544D9"/>
    <w:rsid w:val="00254B3B"/>
    <w:rsid w:val="00262E58"/>
    <w:rsid w:val="00264BDB"/>
    <w:rsid w:val="00265CA4"/>
    <w:rsid w:val="002703A2"/>
    <w:rsid w:val="002719BF"/>
    <w:rsid w:val="00271E07"/>
    <w:rsid w:val="00276367"/>
    <w:rsid w:val="00276792"/>
    <w:rsid w:val="0028067D"/>
    <w:rsid w:val="00281606"/>
    <w:rsid w:val="002914E2"/>
    <w:rsid w:val="00292444"/>
    <w:rsid w:val="00292D91"/>
    <w:rsid w:val="00293762"/>
    <w:rsid w:val="00294DC7"/>
    <w:rsid w:val="00294FCD"/>
    <w:rsid w:val="002957FB"/>
    <w:rsid w:val="0029640F"/>
    <w:rsid w:val="00296777"/>
    <w:rsid w:val="00297706"/>
    <w:rsid w:val="002A20AF"/>
    <w:rsid w:val="002A2300"/>
    <w:rsid w:val="002A2652"/>
    <w:rsid w:val="002A33F3"/>
    <w:rsid w:val="002A45C6"/>
    <w:rsid w:val="002A4770"/>
    <w:rsid w:val="002A5782"/>
    <w:rsid w:val="002A72DD"/>
    <w:rsid w:val="002B0006"/>
    <w:rsid w:val="002B23E3"/>
    <w:rsid w:val="002B37D2"/>
    <w:rsid w:val="002B4507"/>
    <w:rsid w:val="002B6F81"/>
    <w:rsid w:val="002C3FE9"/>
    <w:rsid w:val="002C4D2B"/>
    <w:rsid w:val="002C5BE7"/>
    <w:rsid w:val="002C63F4"/>
    <w:rsid w:val="002D2487"/>
    <w:rsid w:val="002D57CC"/>
    <w:rsid w:val="002D6C35"/>
    <w:rsid w:val="002E3A96"/>
    <w:rsid w:val="002E42BE"/>
    <w:rsid w:val="002E5B5A"/>
    <w:rsid w:val="002E7CD7"/>
    <w:rsid w:val="002F2B92"/>
    <w:rsid w:val="002F485C"/>
    <w:rsid w:val="002F5A52"/>
    <w:rsid w:val="003027CE"/>
    <w:rsid w:val="00302E96"/>
    <w:rsid w:val="00303F29"/>
    <w:rsid w:val="00304474"/>
    <w:rsid w:val="00304900"/>
    <w:rsid w:val="00305407"/>
    <w:rsid w:val="00306810"/>
    <w:rsid w:val="00307D08"/>
    <w:rsid w:val="003116F6"/>
    <w:rsid w:val="0031205D"/>
    <w:rsid w:val="00312A5C"/>
    <w:rsid w:val="00316195"/>
    <w:rsid w:val="003206D0"/>
    <w:rsid w:val="003207E7"/>
    <w:rsid w:val="00321392"/>
    <w:rsid w:val="00326AF4"/>
    <w:rsid w:val="00327609"/>
    <w:rsid w:val="0033077E"/>
    <w:rsid w:val="00333A75"/>
    <w:rsid w:val="00335D64"/>
    <w:rsid w:val="00341063"/>
    <w:rsid w:val="00341645"/>
    <w:rsid w:val="00341CBA"/>
    <w:rsid w:val="00341EE7"/>
    <w:rsid w:val="00344DAE"/>
    <w:rsid w:val="00345665"/>
    <w:rsid w:val="00350A69"/>
    <w:rsid w:val="00353934"/>
    <w:rsid w:val="0035579A"/>
    <w:rsid w:val="00355C29"/>
    <w:rsid w:val="003568D9"/>
    <w:rsid w:val="0036010D"/>
    <w:rsid w:val="003602C1"/>
    <w:rsid w:val="0036104D"/>
    <w:rsid w:val="00362080"/>
    <w:rsid w:val="003626CA"/>
    <w:rsid w:val="00362D96"/>
    <w:rsid w:val="003638B5"/>
    <w:rsid w:val="0036738F"/>
    <w:rsid w:val="00370A6A"/>
    <w:rsid w:val="00370E99"/>
    <w:rsid w:val="003718C8"/>
    <w:rsid w:val="00371FAD"/>
    <w:rsid w:val="003726EB"/>
    <w:rsid w:val="00376AB8"/>
    <w:rsid w:val="003771CC"/>
    <w:rsid w:val="0037740C"/>
    <w:rsid w:val="0037750B"/>
    <w:rsid w:val="00377978"/>
    <w:rsid w:val="003837B0"/>
    <w:rsid w:val="00383B3A"/>
    <w:rsid w:val="00384A05"/>
    <w:rsid w:val="0038560A"/>
    <w:rsid w:val="00385F5E"/>
    <w:rsid w:val="00391A57"/>
    <w:rsid w:val="00392F7E"/>
    <w:rsid w:val="00394054"/>
    <w:rsid w:val="00395A5E"/>
    <w:rsid w:val="00395B50"/>
    <w:rsid w:val="003A0CBE"/>
    <w:rsid w:val="003A3860"/>
    <w:rsid w:val="003A4202"/>
    <w:rsid w:val="003A4E7E"/>
    <w:rsid w:val="003B127C"/>
    <w:rsid w:val="003B13FF"/>
    <w:rsid w:val="003B1F59"/>
    <w:rsid w:val="003B1FB2"/>
    <w:rsid w:val="003B3500"/>
    <w:rsid w:val="003C0E2F"/>
    <w:rsid w:val="003C19D4"/>
    <w:rsid w:val="003C1D09"/>
    <w:rsid w:val="003C2B1E"/>
    <w:rsid w:val="003C3F16"/>
    <w:rsid w:val="003C4C3A"/>
    <w:rsid w:val="003C4C94"/>
    <w:rsid w:val="003C72D8"/>
    <w:rsid w:val="003C7ADD"/>
    <w:rsid w:val="003D08EA"/>
    <w:rsid w:val="003D0B8D"/>
    <w:rsid w:val="003D37F9"/>
    <w:rsid w:val="003D408B"/>
    <w:rsid w:val="003D44E3"/>
    <w:rsid w:val="003D4912"/>
    <w:rsid w:val="003D71DD"/>
    <w:rsid w:val="003E0263"/>
    <w:rsid w:val="003E27D4"/>
    <w:rsid w:val="003E3C34"/>
    <w:rsid w:val="003E4A94"/>
    <w:rsid w:val="003E554D"/>
    <w:rsid w:val="003F0BAF"/>
    <w:rsid w:val="003F2096"/>
    <w:rsid w:val="003F4899"/>
    <w:rsid w:val="00402467"/>
    <w:rsid w:val="00403EF6"/>
    <w:rsid w:val="00415A20"/>
    <w:rsid w:val="00416B60"/>
    <w:rsid w:val="00416EE5"/>
    <w:rsid w:val="0042096F"/>
    <w:rsid w:val="004215AA"/>
    <w:rsid w:val="0042258E"/>
    <w:rsid w:val="00422953"/>
    <w:rsid w:val="00423604"/>
    <w:rsid w:val="00423A80"/>
    <w:rsid w:val="00427FAB"/>
    <w:rsid w:val="00430700"/>
    <w:rsid w:val="00432DC0"/>
    <w:rsid w:val="0043354D"/>
    <w:rsid w:val="00434295"/>
    <w:rsid w:val="00440136"/>
    <w:rsid w:val="0044035C"/>
    <w:rsid w:val="00441E15"/>
    <w:rsid w:val="00442316"/>
    <w:rsid w:val="0044509C"/>
    <w:rsid w:val="00451CF3"/>
    <w:rsid w:val="004528A7"/>
    <w:rsid w:val="00452A67"/>
    <w:rsid w:val="00454566"/>
    <w:rsid w:val="00454E01"/>
    <w:rsid w:val="0045584B"/>
    <w:rsid w:val="00456DBC"/>
    <w:rsid w:val="0045754E"/>
    <w:rsid w:val="00460017"/>
    <w:rsid w:val="00462006"/>
    <w:rsid w:val="00462ECD"/>
    <w:rsid w:val="0046408F"/>
    <w:rsid w:val="00464390"/>
    <w:rsid w:val="00467165"/>
    <w:rsid w:val="00467339"/>
    <w:rsid w:val="00470AA0"/>
    <w:rsid w:val="00473BC1"/>
    <w:rsid w:val="004755E4"/>
    <w:rsid w:val="00477DC6"/>
    <w:rsid w:val="00483C5B"/>
    <w:rsid w:val="004849FF"/>
    <w:rsid w:val="00484A1A"/>
    <w:rsid w:val="00485AEC"/>
    <w:rsid w:val="004871E0"/>
    <w:rsid w:val="004879D8"/>
    <w:rsid w:val="00487EF6"/>
    <w:rsid w:val="004901E3"/>
    <w:rsid w:val="00492239"/>
    <w:rsid w:val="004932AF"/>
    <w:rsid w:val="00497864"/>
    <w:rsid w:val="004A15BD"/>
    <w:rsid w:val="004A1FBE"/>
    <w:rsid w:val="004A2EF8"/>
    <w:rsid w:val="004B2618"/>
    <w:rsid w:val="004B3555"/>
    <w:rsid w:val="004B3AC9"/>
    <w:rsid w:val="004B4DD9"/>
    <w:rsid w:val="004B72A5"/>
    <w:rsid w:val="004B7834"/>
    <w:rsid w:val="004C1907"/>
    <w:rsid w:val="004C2425"/>
    <w:rsid w:val="004C43AC"/>
    <w:rsid w:val="004C704A"/>
    <w:rsid w:val="004C7D98"/>
    <w:rsid w:val="004D5481"/>
    <w:rsid w:val="004D5F44"/>
    <w:rsid w:val="004D6012"/>
    <w:rsid w:val="004D76C6"/>
    <w:rsid w:val="004E05CF"/>
    <w:rsid w:val="004E1726"/>
    <w:rsid w:val="004E1813"/>
    <w:rsid w:val="004E1DBE"/>
    <w:rsid w:val="004E7B10"/>
    <w:rsid w:val="004E7C47"/>
    <w:rsid w:val="004F01AC"/>
    <w:rsid w:val="004F2CDE"/>
    <w:rsid w:val="004F3084"/>
    <w:rsid w:val="004F56D2"/>
    <w:rsid w:val="004F5A18"/>
    <w:rsid w:val="004F6524"/>
    <w:rsid w:val="00502373"/>
    <w:rsid w:val="00506DF6"/>
    <w:rsid w:val="005070AC"/>
    <w:rsid w:val="00510033"/>
    <w:rsid w:val="005118F4"/>
    <w:rsid w:val="005146AF"/>
    <w:rsid w:val="00515722"/>
    <w:rsid w:val="00516179"/>
    <w:rsid w:val="00517615"/>
    <w:rsid w:val="0052033F"/>
    <w:rsid w:val="005213C2"/>
    <w:rsid w:val="0052396B"/>
    <w:rsid w:val="005248E9"/>
    <w:rsid w:val="00524AD8"/>
    <w:rsid w:val="00526045"/>
    <w:rsid w:val="0052672B"/>
    <w:rsid w:val="00526C6D"/>
    <w:rsid w:val="005275B8"/>
    <w:rsid w:val="0053163F"/>
    <w:rsid w:val="0053548F"/>
    <w:rsid w:val="00535983"/>
    <w:rsid w:val="005363D4"/>
    <w:rsid w:val="00536905"/>
    <w:rsid w:val="00536C46"/>
    <w:rsid w:val="0053754D"/>
    <w:rsid w:val="005405D2"/>
    <w:rsid w:val="005417A8"/>
    <w:rsid w:val="005420E0"/>
    <w:rsid w:val="00542A04"/>
    <w:rsid w:val="00542F7F"/>
    <w:rsid w:val="005437D5"/>
    <w:rsid w:val="00543F3C"/>
    <w:rsid w:val="00544699"/>
    <w:rsid w:val="005460C9"/>
    <w:rsid w:val="005461B7"/>
    <w:rsid w:val="00546F04"/>
    <w:rsid w:val="00546FD9"/>
    <w:rsid w:val="00547AAF"/>
    <w:rsid w:val="00550149"/>
    <w:rsid w:val="005505A3"/>
    <w:rsid w:val="00553A6A"/>
    <w:rsid w:val="00555657"/>
    <w:rsid w:val="00557DC4"/>
    <w:rsid w:val="005611C1"/>
    <w:rsid w:val="0056232A"/>
    <w:rsid w:val="00564BBD"/>
    <w:rsid w:val="005654FC"/>
    <w:rsid w:val="0056658F"/>
    <w:rsid w:val="005666C2"/>
    <w:rsid w:val="00566AF4"/>
    <w:rsid w:val="00567052"/>
    <w:rsid w:val="005670F7"/>
    <w:rsid w:val="0057035E"/>
    <w:rsid w:val="00571D90"/>
    <w:rsid w:val="00573132"/>
    <w:rsid w:val="005742AD"/>
    <w:rsid w:val="0057624C"/>
    <w:rsid w:val="0057680A"/>
    <w:rsid w:val="00583B8D"/>
    <w:rsid w:val="00584D65"/>
    <w:rsid w:val="00586E7B"/>
    <w:rsid w:val="0059037E"/>
    <w:rsid w:val="00593DD4"/>
    <w:rsid w:val="0059526D"/>
    <w:rsid w:val="0059566A"/>
    <w:rsid w:val="005969D7"/>
    <w:rsid w:val="00597085"/>
    <w:rsid w:val="005971E6"/>
    <w:rsid w:val="005A1C45"/>
    <w:rsid w:val="005A2DDD"/>
    <w:rsid w:val="005A3517"/>
    <w:rsid w:val="005A6F01"/>
    <w:rsid w:val="005B207D"/>
    <w:rsid w:val="005B5556"/>
    <w:rsid w:val="005B6B6B"/>
    <w:rsid w:val="005C07EB"/>
    <w:rsid w:val="005C4060"/>
    <w:rsid w:val="005C5534"/>
    <w:rsid w:val="005C57D3"/>
    <w:rsid w:val="005C675F"/>
    <w:rsid w:val="005E18AF"/>
    <w:rsid w:val="005E312E"/>
    <w:rsid w:val="005E4B4C"/>
    <w:rsid w:val="005F0E43"/>
    <w:rsid w:val="005F207E"/>
    <w:rsid w:val="005F25A8"/>
    <w:rsid w:val="005F3348"/>
    <w:rsid w:val="005F34A3"/>
    <w:rsid w:val="005F46F8"/>
    <w:rsid w:val="005F5EB0"/>
    <w:rsid w:val="005F6432"/>
    <w:rsid w:val="005F64CE"/>
    <w:rsid w:val="005F6890"/>
    <w:rsid w:val="005F7232"/>
    <w:rsid w:val="0060099B"/>
    <w:rsid w:val="0060183C"/>
    <w:rsid w:val="006041C6"/>
    <w:rsid w:val="00604898"/>
    <w:rsid w:val="006058AE"/>
    <w:rsid w:val="006104AE"/>
    <w:rsid w:val="00615B3F"/>
    <w:rsid w:val="00621314"/>
    <w:rsid w:val="0062284D"/>
    <w:rsid w:val="00622EE8"/>
    <w:rsid w:val="006231FA"/>
    <w:rsid w:val="00623447"/>
    <w:rsid w:val="006311F6"/>
    <w:rsid w:val="00631A92"/>
    <w:rsid w:val="00632532"/>
    <w:rsid w:val="006334AE"/>
    <w:rsid w:val="006348F7"/>
    <w:rsid w:val="00636F6E"/>
    <w:rsid w:val="00637249"/>
    <w:rsid w:val="00637374"/>
    <w:rsid w:val="00641AF2"/>
    <w:rsid w:val="00642452"/>
    <w:rsid w:val="00642EB8"/>
    <w:rsid w:val="006431A2"/>
    <w:rsid w:val="006462FB"/>
    <w:rsid w:val="006464AF"/>
    <w:rsid w:val="00647453"/>
    <w:rsid w:val="00650697"/>
    <w:rsid w:val="006506B5"/>
    <w:rsid w:val="006519C3"/>
    <w:rsid w:val="00652013"/>
    <w:rsid w:val="0065260E"/>
    <w:rsid w:val="00653EFE"/>
    <w:rsid w:val="0065408C"/>
    <w:rsid w:val="00654778"/>
    <w:rsid w:val="00660337"/>
    <w:rsid w:val="00660920"/>
    <w:rsid w:val="00662A56"/>
    <w:rsid w:val="00666283"/>
    <w:rsid w:val="0066638F"/>
    <w:rsid w:val="006715B4"/>
    <w:rsid w:val="00671A03"/>
    <w:rsid w:val="006745E1"/>
    <w:rsid w:val="00674723"/>
    <w:rsid w:val="00675CE3"/>
    <w:rsid w:val="006767DB"/>
    <w:rsid w:val="0068359A"/>
    <w:rsid w:val="006837EA"/>
    <w:rsid w:val="006847D7"/>
    <w:rsid w:val="00686903"/>
    <w:rsid w:val="006876B7"/>
    <w:rsid w:val="0068792F"/>
    <w:rsid w:val="00691A22"/>
    <w:rsid w:val="006920CD"/>
    <w:rsid w:val="00692830"/>
    <w:rsid w:val="00695644"/>
    <w:rsid w:val="00696494"/>
    <w:rsid w:val="006966A7"/>
    <w:rsid w:val="00697E78"/>
    <w:rsid w:val="006A03F9"/>
    <w:rsid w:val="006A0CFB"/>
    <w:rsid w:val="006B02FF"/>
    <w:rsid w:val="006B7235"/>
    <w:rsid w:val="006C1401"/>
    <w:rsid w:val="006C24A0"/>
    <w:rsid w:val="006C35D1"/>
    <w:rsid w:val="006C4F31"/>
    <w:rsid w:val="006C702B"/>
    <w:rsid w:val="006D12F1"/>
    <w:rsid w:val="006D248F"/>
    <w:rsid w:val="006D3E20"/>
    <w:rsid w:val="006D78EB"/>
    <w:rsid w:val="006E008B"/>
    <w:rsid w:val="006E0A09"/>
    <w:rsid w:val="006E2105"/>
    <w:rsid w:val="006E41A8"/>
    <w:rsid w:val="006E6AD8"/>
    <w:rsid w:val="006E79EC"/>
    <w:rsid w:val="006E7E55"/>
    <w:rsid w:val="006F44EF"/>
    <w:rsid w:val="00700A3F"/>
    <w:rsid w:val="0070684E"/>
    <w:rsid w:val="007131ED"/>
    <w:rsid w:val="00715A20"/>
    <w:rsid w:val="00720E35"/>
    <w:rsid w:val="007214B1"/>
    <w:rsid w:val="00722045"/>
    <w:rsid w:val="00722B54"/>
    <w:rsid w:val="00725CB6"/>
    <w:rsid w:val="00726853"/>
    <w:rsid w:val="00726883"/>
    <w:rsid w:val="00727418"/>
    <w:rsid w:val="00730237"/>
    <w:rsid w:val="007302C2"/>
    <w:rsid w:val="00731697"/>
    <w:rsid w:val="007316ED"/>
    <w:rsid w:val="00731C43"/>
    <w:rsid w:val="007343B4"/>
    <w:rsid w:val="007369AB"/>
    <w:rsid w:val="007373F4"/>
    <w:rsid w:val="007408D0"/>
    <w:rsid w:val="00742B6B"/>
    <w:rsid w:val="00742E5D"/>
    <w:rsid w:val="00743A80"/>
    <w:rsid w:val="00743EC1"/>
    <w:rsid w:val="00744B7E"/>
    <w:rsid w:val="00744B80"/>
    <w:rsid w:val="00745386"/>
    <w:rsid w:val="007454D3"/>
    <w:rsid w:val="00745657"/>
    <w:rsid w:val="007477E5"/>
    <w:rsid w:val="00747ECC"/>
    <w:rsid w:val="00750CCD"/>
    <w:rsid w:val="00750D31"/>
    <w:rsid w:val="00750EC6"/>
    <w:rsid w:val="007510F4"/>
    <w:rsid w:val="0075284E"/>
    <w:rsid w:val="00754403"/>
    <w:rsid w:val="00754B7A"/>
    <w:rsid w:val="007552E7"/>
    <w:rsid w:val="00755AB9"/>
    <w:rsid w:val="00755CE5"/>
    <w:rsid w:val="0076127B"/>
    <w:rsid w:val="00762EEF"/>
    <w:rsid w:val="00764B31"/>
    <w:rsid w:val="00772544"/>
    <w:rsid w:val="007738A7"/>
    <w:rsid w:val="00776D63"/>
    <w:rsid w:val="00777E2A"/>
    <w:rsid w:val="00780E11"/>
    <w:rsid w:val="00782B20"/>
    <w:rsid w:val="00783F85"/>
    <w:rsid w:val="0078473D"/>
    <w:rsid w:val="007848AA"/>
    <w:rsid w:val="007857F2"/>
    <w:rsid w:val="00785A6D"/>
    <w:rsid w:val="007924C9"/>
    <w:rsid w:val="00792870"/>
    <w:rsid w:val="00792C6D"/>
    <w:rsid w:val="007947AE"/>
    <w:rsid w:val="007978D7"/>
    <w:rsid w:val="00797B56"/>
    <w:rsid w:val="007A1587"/>
    <w:rsid w:val="007A3317"/>
    <w:rsid w:val="007A4461"/>
    <w:rsid w:val="007A4D4A"/>
    <w:rsid w:val="007B0090"/>
    <w:rsid w:val="007B2077"/>
    <w:rsid w:val="007B365D"/>
    <w:rsid w:val="007B4377"/>
    <w:rsid w:val="007B4DAF"/>
    <w:rsid w:val="007B622D"/>
    <w:rsid w:val="007B644A"/>
    <w:rsid w:val="007C06C8"/>
    <w:rsid w:val="007C2C17"/>
    <w:rsid w:val="007C38E9"/>
    <w:rsid w:val="007C3FD2"/>
    <w:rsid w:val="007C4815"/>
    <w:rsid w:val="007C503A"/>
    <w:rsid w:val="007C6C4D"/>
    <w:rsid w:val="007C709F"/>
    <w:rsid w:val="007D00A0"/>
    <w:rsid w:val="007D1169"/>
    <w:rsid w:val="007D1222"/>
    <w:rsid w:val="007D2349"/>
    <w:rsid w:val="007D2926"/>
    <w:rsid w:val="007D64B8"/>
    <w:rsid w:val="007D6E1B"/>
    <w:rsid w:val="007E00CC"/>
    <w:rsid w:val="007E00F2"/>
    <w:rsid w:val="007E05D5"/>
    <w:rsid w:val="007E3C83"/>
    <w:rsid w:val="007E4D35"/>
    <w:rsid w:val="007E5D94"/>
    <w:rsid w:val="007F187D"/>
    <w:rsid w:val="007F40BE"/>
    <w:rsid w:val="007F43BD"/>
    <w:rsid w:val="007F467F"/>
    <w:rsid w:val="007F47B5"/>
    <w:rsid w:val="007F64D4"/>
    <w:rsid w:val="007F6512"/>
    <w:rsid w:val="007F673F"/>
    <w:rsid w:val="008011B9"/>
    <w:rsid w:val="00802BE0"/>
    <w:rsid w:val="008031E4"/>
    <w:rsid w:val="008036D5"/>
    <w:rsid w:val="00803C3C"/>
    <w:rsid w:val="008045B1"/>
    <w:rsid w:val="00806AEE"/>
    <w:rsid w:val="00806FC4"/>
    <w:rsid w:val="00807489"/>
    <w:rsid w:val="008075C9"/>
    <w:rsid w:val="0080766B"/>
    <w:rsid w:val="0081075A"/>
    <w:rsid w:val="00810F46"/>
    <w:rsid w:val="00812C50"/>
    <w:rsid w:val="0081339E"/>
    <w:rsid w:val="00813701"/>
    <w:rsid w:val="00814EF7"/>
    <w:rsid w:val="008151E9"/>
    <w:rsid w:val="00815EA7"/>
    <w:rsid w:val="0082012F"/>
    <w:rsid w:val="008218E0"/>
    <w:rsid w:val="00822515"/>
    <w:rsid w:val="00822742"/>
    <w:rsid w:val="00826539"/>
    <w:rsid w:val="00826BA1"/>
    <w:rsid w:val="00830AF7"/>
    <w:rsid w:val="00833112"/>
    <w:rsid w:val="008332A8"/>
    <w:rsid w:val="008354BD"/>
    <w:rsid w:val="00840189"/>
    <w:rsid w:val="00840E93"/>
    <w:rsid w:val="008433CC"/>
    <w:rsid w:val="008445B6"/>
    <w:rsid w:val="0084682B"/>
    <w:rsid w:val="00850E49"/>
    <w:rsid w:val="00852F35"/>
    <w:rsid w:val="0085402E"/>
    <w:rsid w:val="008554C1"/>
    <w:rsid w:val="00856B8C"/>
    <w:rsid w:val="00857F37"/>
    <w:rsid w:val="008618E4"/>
    <w:rsid w:val="0086266E"/>
    <w:rsid w:val="00862896"/>
    <w:rsid w:val="00863296"/>
    <w:rsid w:val="008668BC"/>
    <w:rsid w:val="00866BE9"/>
    <w:rsid w:val="00870FE7"/>
    <w:rsid w:val="00872A4F"/>
    <w:rsid w:val="00874108"/>
    <w:rsid w:val="00875E70"/>
    <w:rsid w:val="008830D3"/>
    <w:rsid w:val="00884081"/>
    <w:rsid w:val="00884904"/>
    <w:rsid w:val="0088512D"/>
    <w:rsid w:val="00885DE0"/>
    <w:rsid w:val="008860A5"/>
    <w:rsid w:val="008869B4"/>
    <w:rsid w:val="00887949"/>
    <w:rsid w:val="008901A1"/>
    <w:rsid w:val="00890F0E"/>
    <w:rsid w:val="008920FB"/>
    <w:rsid w:val="00892F1E"/>
    <w:rsid w:val="00894FFC"/>
    <w:rsid w:val="00896662"/>
    <w:rsid w:val="00896A7D"/>
    <w:rsid w:val="00896C34"/>
    <w:rsid w:val="008970B2"/>
    <w:rsid w:val="008976CD"/>
    <w:rsid w:val="008A1456"/>
    <w:rsid w:val="008A145A"/>
    <w:rsid w:val="008A1E8E"/>
    <w:rsid w:val="008A28FB"/>
    <w:rsid w:val="008A39DF"/>
    <w:rsid w:val="008A48C0"/>
    <w:rsid w:val="008A5B97"/>
    <w:rsid w:val="008B0788"/>
    <w:rsid w:val="008B2911"/>
    <w:rsid w:val="008B3B6E"/>
    <w:rsid w:val="008B48BD"/>
    <w:rsid w:val="008B48F4"/>
    <w:rsid w:val="008B596C"/>
    <w:rsid w:val="008B68AB"/>
    <w:rsid w:val="008B73A2"/>
    <w:rsid w:val="008B7B39"/>
    <w:rsid w:val="008C027D"/>
    <w:rsid w:val="008D0881"/>
    <w:rsid w:val="008D09E0"/>
    <w:rsid w:val="008D0A27"/>
    <w:rsid w:val="008D2823"/>
    <w:rsid w:val="008D3101"/>
    <w:rsid w:val="008D3237"/>
    <w:rsid w:val="008D33CF"/>
    <w:rsid w:val="008D3B97"/>
    <w:rsid w:val="008D55C6"/>
    <w:rsid w:val="008D6294"/>
    <w:rsid w:val="008D744B"/>
    <w:rsid w:val="008D76C0"/>
    <w:rsid w:val="008D7D67"/>
    <w:rsid w:val="008E1152"/>
    <w:rsid w:val="008E1308"/>
    <w:rsid w:val="008E1737"/>
    <w:rsid w:val="008E2099"/>
    <w:rsid w:val="008E5F46"/>
    <w:rsid w:val="008E687D"/>
    <w:rsid w:val="008E7F1F"/>
    <w:rsid w:val="008E7FCC"/>
    <w:rsid w:val="008F020C"/>
    <w:rsid w:val="008F3088"/>
    <w:rsid w:val="008F3E95"/>
    <w:rsid w:val="008F5473"/>
    <w:rsid w:val="00901F96"/>
    <w:rsid w:val="00904054"/>
    <w:rsid w:val="0090458F"/>
    <w:rsid w:val="00907093"/>
    <w:rsid w:val="009102B4"/>
    <w:rsid w:val="0091166D"/>
    <w:rsid w:val="00912017"/>
    <w:rsid w:val="0091292A"/>
    <w:rsid w:val="00912CC2"/>
    <w:rsid w:val="00914638"/>
    <w:rsid w:val="00914A2D"/>
    <w:rsid w:val="00915CE6"/>
    <w:rsid w:val="0091774B"/>
    <w:rsid w:val="0092315E"/>
    <w:rsid w:val="00923166"/>
    <w:rsid w:val="00924048"/>
    <w:rsid w:val="00925EB8"/>
    <w:rsid w:val="00927BA5"/>
    <w:rsid w:val="009335AC"/>
    <w:rsid w:val="009362C0"/>
    <w:rsid w:val="009379EF"/>
    <w:rsid w:val="00944FCA"/>
    <w:rsid w:val="00945AE6"/>
    <w:rsid w:val="0094795E"/>
    <w:rsid w:val="0095019F"/>
    <w:rsid w:val="009509D9"/>
    <w:rsid w:val="00950CB6"/>
    <w:rsid w:val="00952A3A"/>
    <w:rsid w:val="009549D9"/>
    <w:rsid w:val="0095775B"/>
    <w:rsid w:val="009601D7"/>
    <w:rsid w:val="009624ED"/>
    <w:rsid w:val="009637BF"/>
    <w:rsid w:val="00963CFA"/>
    <w:rsid w:val="00963D5F"/>
    <w:rsid w:val="009651CC"/>
    <w:rsid w:val="00965A92"/>
    <w:rsid w:val="00967F70"/>
    <w:rsid w:val="009704C0"/>
    <w:rsid w:val="00970B56"/>
    <w:rsid w:val="009718CC"/>
    <w:rsid w:val="00973DF5"/>
    <w:rsid w:val="0097431F"/>
    <w:rsid w:val="00975453"/>
    <w:rsid w:val="00975FB0"/>
    <w:rsid w:val="00976F84"/>
    <w:rsid w:val="009770E1"/>
    <w:rsid w:val="009779B4"/>
    <w:rsid w:val="00986113"/>
    <w:rsid w:val="0098696F"/>
    <w:rsid w:val="009875C9"/>
    <w:rsid w:val="00990758"/>
    <w:rsid w:val="00994309"/>
    <w:rsid w:val="00994592"/>
    <w:rsid w:val="00995F3C"/>
    <w:rsid w:val="009A04FF"/>
    <w:rsid w:val="009A1AFD"/>
    <w:rsid w:val="009A2136"/>
    <w:rsid w:val="009A6777"/>
    <w:rsid w:val="009A726F"/>
    <w:rsid w:val="009A77C1"/>
    <w:rsid w:val="009B0E53"/>
    <w:rsid w:val="009B6B7A"/>
    <w:rsid w:val="009B6BF6"/>
    <w:rsid w:val="009B7403"/>
    <w:rsid w:val="009C351D"/>
    <w:rsid w:val="009C4A92"/>
    <w:rsid w:val="009C525C"/>
    <w:rsid w:val="009C7F36"/>
    <w:rsid w:val="009D1E04"/>
    <w:rsid w:val="009D4867"/>
    <w:rsid w:val="009D6A12"/>
    <w:rsid w:val="009D764F"/>
    <w:rsid w:val="009E219A"/>
    <w:rsid w:val="009E22AA"/>
    <w:rsid w:val="009E7458"/>
    <w:rsid w:val="009E7DD4"/>
    <w:rsid w:val="009F01DC"/>
    <w:rsid w:val="009F1006"/>
    <w:rsid w:val="009F2AEF"/>
    <w:rsid w:val="009F6855"/>
    <w:rsid w:val="009F7302"/>
    <w:rsid w:val="00A003CA"/>
    <w:rsid w:val="00A01209"/>
    <w:rsid w:val="00A01A2C"/>
    <w:rsid w:val="00A01C80"/>
    <w:rsid w:val="00A01E9A"/>
    <w:rsid w:val="00A02605"/>
    <w:rsid w:val="00A04068"/>
    <w:rsid w:val="00A041C9"/>
    <w:rsid w:val="00A07BC5"/>
    <w:rsid w:val="00A12481"/>
    <w:rsid w:val="00A1298A"/>
    <w:rsid w:val="00A13C8F"/>
    <w:rsid w:val="00A17CA0"/>
    <w:rsid w:val="00A22EAD"/>
    <w:rsid w:val="00A269B7"/>
    <w:rsid w:val="00A27D96"/>
    <w:rsid w:val="00A33958"/>
    <w:rsid w:val="00A42796"/>
    <w:rsid w:val="00A4470F"/>
    <w:rsid w:val="00A4561B"/>
    <w:rsid w:val="00A456AC"/>
    <w:rsid w:val="00A5166E"/>
    <w:rsid w:val="00A51D4F"/>
    <w:rsid w:val="00A56EE0"/>
    <w:rsid w:val="00A573BA"/>
    <w:rsid w:val="00A574B8"/>
    <w:rsid w:val="00A615ED"/>
    <w:rsid w:val="00A63A03"/>
    <w:rsid w:val="00A647D0"/>
    <w:rsid w:val="00A65A2F"/>
    <w:rsid w:val="00A67F57"/>
    <w:rsid w:val="00A7027F"/>
    <w:rsid w:val="00A70ED8"/>
    <w:rsid w:val="00A71330"/>
    <w:rsid w:val="00A75155"/>
    <w:rsid w:val="00A765CF"/>
    <w:rsid w:val="00A76B5F"/>
    <w:rsid w:val="00A76FDB"/>
    <w:rsid w:val="00A811D4"/>
    <w:rsid w:val="00A8199E"/>
    <w:rsid w:val="00A84D30"/>
    <w:rsid w:val="00A900EC"/>
    <w:rsid w:val="00A93001"/>
    <w:rsid w:val="00A97C10"/>
    <w:rsid w:val="00AA0099"/>
    <w:rsid w:val="00AA33F9"/>
    <w:rsid w:val="00AA4639"/>
    <w:rsid w:val="00AA5E3A"/>
    <w:rsid w:val="00AB0D16"/>
    <w:rsid w:val="00AB6CA1"/>
    <w:rsid w:val="00AB7C47"/>
    <w:rsid w:val="00AC0778"/>
    <w:rsid w:val="00AC07B5"/>
    <w:rsid w:val="00AC08F8"/>
    <w:rsid w:val="00AC16DC"/>
    <w:rsid w:val="00AC2A93"/>
    <w:rsid w:val="00AC2E7A"/>
    <w:rsid w:val="00AC3D79"/>
    <w:rsid w:val="00AC3E2D"/>
    <w:rsid w:val="00AC5C92"/>
    <w:rsid w:val="00AC67C0"/>
    <w:rsid w:val="00AC737B"/>
    <w:rsid w:val="00AD0B28"/>
    <w:rsid w:val="00AD6F47"/>
    <w:rsid w:val="00AD735D"/>
    <w:rsid w:val="00AE382C"/>
    <w:rsid w:val="00AE3912"/>
    <w:rsid w:val="00AE4042"/>
    <w:rsid w:val="00AE4DA2"/>
    <w:rsid w:val="00AE4EA9"/>
    <w:rsid w:val="00AE5390"/>
    <w:rsid w:val="00AF09F3"/>
    <w:rsid w:val="00AF0CF2"/>
    <w:rsid w:val="00AF2FBC"/>
    <w:rsid w:val="00AF4754"/>
    <w:rsid w:val="00AF5207"/>
    <w:rsid w:val="00AF6732"/>
    <w:rsid w:val="00AF7C48"/>
    <w:rsid w:val="00AF7C59"/>
    <w:rsid w:val="00B018C8"/>
    <w:rsid w:val="00B0211A"/>
    <w:rsid w:val="00B02764"/>
    <w:rsid w:val="00B02A1B"/>
    <w:rsid w:val="00B0543F"/>
    <w:rsid w:val="00B05D1C"/>
    <w:rsid w:val="00B112C6"/>
    <w:rsid w:val="00B14216"/>
    <w:rsid w:val="00B14411"/>
    <w:rsid w:val="00B1554B"/>
    <w:rsid w:val="00B1683A"/>
    <w:rsid w:val="00B1688A"/>
    <w:rsid w:val="00B27ED9"/>
    <w:rsid w:val="00B31221"/>
    <w:rsid w:val="00B318E0"/>
    <w:rsid w:val="00B325AA"/>
    <w:rsid w:val="00B335FF"/>
    <w:rsid w:val="00B3427C"/>
    <w:rsid w:val="00B34B74"/>
    <w:rsid w:val="00B356E1"/>
    <w:rsid w:val="00B356EC"/>
    <w:rsid w:val="00B404EF"/>
    <w:rsid w:val="00B417D3"/>
    <w:rsid w:val="00B42C80"/>
    <w:rsid w:val="00B42E10"/>
    <w:rsid w:val="00B433BF"/>
    <w:rsid w:val="00B44055"/>
    <w:rsid w:val="00B44178"/>
    <w:rsid w:val="00B45087"/>
    <w:rsid w:val="00B45147"/>
    <w:rsid w:val="00B451E2"/>
    <w:rsid w:val="00B461E6"/>
    <w:rsid w:val="00B462FB"/>
    <w:rsid w:val="00B47735"/>
    <w:rsid w:val="00B513F5"/>
    <w:rsid w:val="00B51EEA"/>
    <w:rsid w:val="00B52967"/>
    <w:rsid w:val="00B546F7"/>
    <w:rsid w:val="00B54F2F"/>
    <w:rsid w:val="00B564A4"/>
    <w:rsid w:val="00B6012E"/>
    <w:rsid w:val="00B631E5"/>
    <w:rsid w:val="00B66EB6"/>
    <w:rsid w:val="00B670C7"/>
    <w:rsid w:val="00B709B0"/>
    <w:rsid w:val="00B71600"/>
    <w:rsid w:val="00B71B71"/>
    <w:rsid w:val="00B73D0D"/>
    <w:rsid w:val="00B74C35"/>
    <w:rsid w:val="00B80220"/>
    <w:rsid w:val="00B833EF"/>
    <w:rsid w:val="00B83757"/>
    <w:rsid w:val="00B83D34"/>
    <w:rsid w:val="00B84BE4"/>
    <w:rsid w:val="00B8676C"/>
    <w:rsid w:val="00B874A6"/>
    <w:rsid w:val="00B87AB7"/>
    <w:rsid w:val="00B90E5E"/>
    <w:rsid w:val="00B91D45"/>
    <w:rsid w:val="00B92D45"/>
    <w:rsid w:val="00B93196"/>
    <w:rsid w:val="00B94A5D"/>
    <w:rsid w:val="00B96650"/>
    <w:rsid w:val="00BA0037"/>
    <w:rsid w:val="00BA0839"/>
    <w:rsid w:val="00BA0B07"/>
    <w:rsid w:val="00BA183C"/>
    <w:rsid w:val="00BA2E47"/>
    <w:rsid w:val="00BA6D3B"/>
    <w:rsid w:val="00BB2F27"/>
    <w:rsid w:val="00BB3035"/>
    <w:rsid w:val="00BB377B"/>
    <w:rsid w:val="00BB604E"/>
    <w:rsid w:val="00BB6D17"/>
    <w:rsid w:val="00BB6DCD"/>
    <w:rsid w:val="00BC0AE5"/>
    <w:rsid w:val="00BC11A5"/>
    <w:rsid w:val="00BC7614"/>
    <w:rsid w:val="00BC7B77"/>
    <w:rsid w:val="00BC7F2A"/>
    <w:rsid w:val="00BD1A8F"/>
    <w:rsid w:val="00BD40F8"/>
    <w:rsid w:val="00BD5A4F"/>
    <w:rsid w:val="00BE0B3B"/>
    <w:rsid w:val="00BE5F46"/>
    <w:rsid w:val="00BF1D26"/>
    <w:rsid w:val="00BF2C47"/>
    <w:rsid w:val="00BF5519"/>
    <w:rsid w:val="00BF5847"/>
    <w:rsid w:val="00BF6EC4"/>
    <w:rsid w:val="00BF73D5"/>
    <w:rsid w:val="00C0239A"/>
    <w:rsid w:val="00C03B94"/>
    <w:rsid w:val="00C077F8"/>
    <w:rsid w:val="00C103F8"/>
    <w:rsid w:val="00C1580E"/>
    <w:rsid w:val="00C176AE"/>
    <w:rsid w:val="00C21D63"/>
    <w:rsid w:val="00C21FFE"/>
    <w:rsid w:val="00C22B4F"/>
    <w:rsid w:val="00C257C0"/>
    <w:rsid w:val="00C340C3"/>
    <w:rsid w:val="00C43013"/>
    <w:rsid w:val="00C440F1"/>
    <w:rsid w:val="00C44FC5"/>
    <w:rsid w:val="00C52124"/>
    <w:rsid w:val="00C5267D"/>
    <w:rsid w:val="00C530BB"/>
    <w:rsid w:val="00C54BD9"/>
    <w:rsid w:val="00C559A7"/>
    <w:rsid w:val="00C56EA1"/>
    <w:rsid w:val="00C5744A"/>
    <w:rsid w:val="00C670B3"/>
    <w:rsid w:val="00C71FD8"/>
    <w:rsid w:val="00C73DC4"/>
    <w:rsid w:val="00C74E73"/>
    <w:rsid w:val="00C75ED0"/>
    <w:rsid w:val="00C76E88"/>
    <w:rsid w:val="00C77E98"/>
    <w:rsid w:val="00C846AD"/>
    <w:rsid w:val="00C932B8"/>
    <w:rsid w:val="00C94549"/>
    <w:rsid w:val="00C95FFE"/>
    <w:rsid w:val="00C96F37"/>
    <w:rsid w:val="00CA2C7C"/>
    <w:rsid w:val="00CA2D4D"/>
    <w:rsid w:val="00CA35EA"/>
    <w:rsid w:val="00CA3668"/>
    <w:rsid w:val="00CA764B"/>
    <w:rsid w:val="00CB1915"/>
    <w:rsid w:val="00CB3B71"/>
    <w:rsid w:val="00CB4FBB"/>
    <w:rsid w:val="00CB53E6"/>
    <w:rsid w:val="00CB56D2"/>
    <w:rsid w:val="00CC0CE0"/>
    <w:rsid w:val="00CC0ECD"/>
    <w:rsid w:val="00CC3DD3"/>
    <w:rsid w:val="00CD1A12"/>
    <w:rsid w:val="00CD1F8D"/>
    <w:rsid w:val="00CD4BC0"/>
    <w:rsid w:val="00CD6F29"/>
    <w:rsid w:val="00CD782B"/>
    <w:rsid w:val="00CD7895"/>
    <w:rsid w:val="00CD78D6"/>
    <w:rsid w:val="00CD7A19"/>
    <w:rsid w:val="00CD7F4D"/>
    <w:rsid w:val="00CE03D2"/>
    <w:rsid w:val="00CE0F86"/>
    <w:rsid w:val="00CE1AF5"/>
    <w:rsid w:val="00CE1C89"/>
    <w:rsid w:val="00CE5889"/>
    <w:rsid w:val="00CE74F7"/>
    <w:rsid w:val="00CF12E0"/>
    <w:rsid w:val="00CF7291"/>
    <w:rsid w:val="00CF76A1"/>
    <w:rsid w:val="00D0086E"/>
    <w:rsid w:val="00D01BDF"/>
    <w:rsid w:val="00D0224C"/>
    <w:rsid w:val="00D02336"/>
    <w:rsid w:val="00D030E4"/>
    <w:rsid w:val="00D03855"/>
    <w:rsid w:val="00D03B12"/>
    <w:rsid w:val="00D0407F"/>
    <w:rsid w:val="00D0459D"/>
    <w:rsid w:val="00D0748A"/>
    <w:rsid w:val="00D07830"/>
    <w:rsid w:val="00D07A56"/>
    <w:rsid w:val="00D10EC6"/>
    <w:rsid w:val="00D112DB"/>
    <w:rsid w:val="00D1229B"/>
    <w:rsid w:val="00D1281F"/>
    <w:rsid w:val="00D135A8"/>
    <w:rsid w:val="00D171D0"/>
    <w:rsid w:val="00D17CD1"/>
    <w:rsid w:val="00D202AC"/>
    <w:rsid w:val="00D229F3"/>
    <w:rsid w:val="00D255D7"/>
    <w:rsid w:val="00D25D75"/>
    <w:rsid w:val="00D2755F"/>
    <w:rsid w:val="00D30C5E"/>
    <w:rsid w:val="00D31526"/>
    <w:rsid w:val="00D33390"/>
    <w:rsid w:val="00D3368E"/>
    <w:rsid w:val="00D37227"/>
    <w:rsid w:val="00D40569"/>
    <w:rsid w:val="00D44854"/>
    <w:rsid w:val="00D44C11"/>
    <w:rsid w:val="00D4697E"/>
    <w:rsid w:val="00D46B2D"/>
    <w:rsid w:val="00D472F5"/>
    <w:rsid w:val="00D47629"/>
    <w:rsid w:val="00D50D38"/>
    <w:rsid w:val="00D5161D"/>
    <w:rsid w:val="00D53427"/>
    <w:rsid w:val="00D54A38"/>
    <w:rsid w:val="00D57A92"/>
    <w:rsid w:val="00D61B6A"/>
    <w:rsid w:val="00D63137"/>
    <w:rsid w:val="00D6474A"/>
    <w:rsid w:val="00D7113B"/>
    <w:rsid w:val="00D7285E"/>
    <w:rsid w:val="00D72EC6"/>
    <w:rsid w:val="00D73D98"/>
    <w:rsid w:val="00D73DB5"/>
    <w:rsid w:val="00D75436"/>
    <w:rsid w:val="00D80565"/>
    <w:rsid w:val="00D80E71"/>
    <w:rsid w:val="00D82F96"/>
    <w:rsid w:val="00D841C4"/>
    <w:rsid w:val="00D84329"/>
    <w:rsid w:val="00D845F6"/>
    <w:rsid w:val="00D86521"/>
    <w:rsid w:val="00D8690A"/>
    <w:rsid w:val="00D9185B"/>
    <w:rsid w:val="00D93028"/>
    <w:rsid w:val="00D93F60"/>
    <w:rsid w:val="00D94B97"/>
    <w:rsid w:val="00D95852"/>
    <w:rsid w:val="00D97CDC"/>
    <w:rsid w:val="00DA32BE"/>
    <w:rsid w:val="00DA6C9B"/>
    <w:rsid w:val="00DB065C"/>
    <w:rsid w:val="00DB1AD2"/>
    <w:rsid w:val="00DB2602"/>
    <w:rsid w:val="00DB2F47"/>
    <w:rsid w:val="00DB4790"/>
    <w:rsid w:val="00DB4DBC"/>
    <w:rsid w:val="00DB5186"/>
    <w:rsid w:val="00DB691E"/>
    <w:rsid w:val="00DC0D00"/>
    <w:rsid w:val="00DC3F8B"/>
    <w:rsid w:val="00DD2D56"/>
    <w:rsid w:val="00DD6C77"/>
    <w:rsid w:val="00DD6CFE"/>
    <w:rsid w:val="00DE1717"/>
    <w:rsid w:val="00DE28D0"/>
    <w:rsid w:val="00DE2B1D"/>
    <w:rsid w:val="00DE2D9E"/>
    <w:rsid w:val="00DE3EBA"/>
    <w:rsid w:val="00DE41E7"/>
    <w:rsid w:val="00DE5183"/>
    <w:rsid w:val="00DE53DC"/>
    <w:rsid w:val="00DF0530"/>
    <w:rsid w:val="00DF2272"/>
    <w:rsid w:val="00DF364E"/>
    <w:rsid w:val="00DF3B69"/>
    <w:rsid w:val="00DF5A15"/>
    <w:rsid w:val="00E021E0"/>
    <w:rsid w:val="00E04A6C"/>
    <w:rsid w:val="00E05390"/>
    <w:rsid w:val="00E056C4"/>
    <w:rsid w:val="00E077E0"/>
    <w:rsid w:val="00E07E14"/>
    <w:rsid w:val="00E07EF7"/>
    <w:rsid w:val="00E1077E"/>
    <w:rsid w:val="00E10D8A"/>
    <w:rsid w:val="00E12030"/>
    <w:rsid w:val="00E12229"/>
    <w:rsid w:val="00E148FF"/>
    <w:rsid w:val="00E1537B"/>
    <w:rsid w:val="00E16359"/>
    <w:rsid w:val="00E211BC"/>
    <w:rsid w:val="00E21770"/>
    <w:rsid w:val="00E24BCB"/>
    <w:rsid w:val="00E26241"/>
    <w:rsid w:val="00E274AD"/>
    <w:rsid w:val="00E31074"/>
    <w:rsid w:val="00E342BD"/>
    <w:rsid w:val="00E40AAD"/>
    <w:rsid w:val="00E4290A"/>
    <w:rsid w:val="00E432CD"/>
    <w:rsid w:val="00E43CA8"/>
    <w:rsid w:val="00E44789"/>
    <w:rsid w:val="00E46097"/>
    <w:rsid w:val="00E46A69"/>
    <w:rsid w:val="00E46D10"/>
    <w:rsid w:val="00E50211"/>
    <w:rsid w:val="00E50455"/>
    <w:rsid w:val="00E50EEE"/>
    <w:rsid w:val="00E51261"/>
    <w:rsid w:val="00E54035"/>
    <w:rsid w:val="00E54098"/>
    <w:rsid w:val="00E54688"/>
    <w:rsid w:val="00E611D2"/>
    <w:rsid w:val="00E66303"/>
    <w:rsid w:val="00E6762A"/>
    <w:rsid w:val="00E7226D"/>
    <w:rsid w:val="00E76167"/>
    <w:rsid w:val="00E80D26"/>
    <w:rsid w:val="00E83897"/>
    <w:rsid w:val="00E8634E"/>
    <w:rsid w:val="00E90F47"/>
    <w:rsid w:val="00E9158C"/>
    <w:rsid w:val="00E91F79"/>
    <w:rsid w:val="00E92025"/>
    <w:rsid w:val="00E9370B"/>
    <w:rsid w:val="00E94365"/>
    <w:rsid w:val="00E9446A"/>
    <w:rsid w:val="00EA1428"/>
    <w:rsid w:val="00EA3EB5"/>
    <w:rsid w:val="00EA6E60"/>
    <w:rsid w:val="00EA75B2"/>
    <w:rsid w:val="00EA7649"/>
    <w:rsid w:val="00EA7E2F"/>
    <w:rsid w:val="00EB0272"/>
    <w:rsid w:val="00EB31C9"/>
    <w:rsid w:val="00EB553B"/>
    <w:rsid w:val="00EB630A"/>
    <w:rsid w:val="00EC05C5"/>
    <w:rsid w:val="00EC0BF6"/>
    <w:rsid w:val="00EC263A"/>
    <w:rsid w:val="00EC45CF"/>
    <w:rsid w:val="00ED1826"/>
    <w:rsid w:val="00ED2072"/>
    <w:rsid w:val="00ED2670"/>
    <w:rsid w:val="00ED32B3"/>
    <w:rsid w:val="00ED3880"/>
    <w:rsid w:val="00ED3EFF"/>
    <w:rsid w:val="00ED47DD"/>
    <w:rsid w:val="00ED5999"/>
    <w:rsid w:val="00ED6279"/>
    <w:rsid w:val="00ED7C7A"/>
    <w:rsid w:val="00EE09E6"/>
    <w:rsid w:val="00EE0F00"/>
    <w:rsid w:val="00EE39B6"/>
    <w:rsid w:val="00EE4768"/>
    <w:rsid w:val="00EE4C5C"/>
    <w:rsid w:val="00EE63AC"/>
    <w:rsid w:val="00EF14DB"/>
    <w:rsid w:val="00EF1C8C"/>
    <w:rsid w:val="00EF3CB7"/>
    <w:rsid w:val="00EF4520"/>
    <w:rsid w:val="00EF4FB4"/>
    <w:rsid w:val="00EF568F"/>
    <w:rsid w:val="00EF5A40"/>
    <w:rsid w:val="00EF61EB"/>
    <w:rsid w:val="00EF6AFD"/>
    <w:rsid w:val="00F020B2"/>
    <w:rsid w:val="00F038AC"/>
    <w:rsid w:val="00F05165"/>
    <w:rsid w:val="00F05C87"/>
    <w:rsid w:val="00F10A9A"/>
    <w:rsid w:val="00F15C58"/>
    <w:rsid w:val="00F15DB3"/>
    <w:rsid w:val="00F15ED7"/>
    <w:rsid w:val="00F168E4"/>
    <w:rsid w:val="00F1793D"/>
    <w:rsid w:val="00F21C65"/>
    <w:rsid w:val="00F23D08"/>
    <w:rsid w:val="00F26C5A"/>
    <w:rsid w:val="00F2791E"/>
    <w:rsid w:val="00F27E88"/>
    <w:rsid w:val="00F31118"/>
    <w:rsid w:val="00F32606"/>
    <w:rsid w:val="00F35AD1"/>
    <w:rsid w:val="00F35C42"/>
    <w:rsid w:val="00F35D6B"/>
    <w:rsid w:val="00F36112"/>
    <w:rsid w:val="00F40410"/>
    <w:rsid w:val="00F4141E"/>
    <w:rsid w:val="00F4550C"/>
    <w:rsid w:val="00F45C99"/>
    <w:rsid w:val="00F47069"/>
    <w:rsid w:val="00F476A7"/>
    <w:rsid w:val="00F507AB"/>
    <w:rsid w:val="00F54050"/>
    <w:rsid w:val="00F54ECB"/>
    <w:rsid w:val="00F55089"/>
    <w:rsid w:val="00F55845"/>
    <w:rsid w:val="00F5600F"/>
    <w:rsid w:val="00F60676"/>
    <w:rsid w:val="00F60C10"/>
    <w:rsid w:val="00F70516"/>
    <w:rsid w:val="00F72588"/>
    <w:rsid w:val="00F757B2"/>
    <w:rsid w:val="00F775CB"/>
    <w:rsid w:val="00F77A22"/>
    <w:rsid w:val="00F802E5"/>
    <w:rsid w:val="00F848B7"/>
    <w:rsid w:val="00F8593F"/>
    <w:rsid w:val="00F86367"/>
    <w:rsid w:val="00F87139"/>
    <w:rsid w:val="00F90658"/>
    <w:rsid w:val="00F94285"/>
    <w:rsid w:val="00F95BCF"/>
    <w:rsid w:val="00F963BB"/>
    <w:rsid w:val="00F96FFF"/>
    <w:rsid w:val="00F97659"/>
    <w:rsid w:val="00F97BF1"/>
    <w:rsid w:val="00F97CC1"/>
    <w:rsid w:val="00FA1816"/>
    <w:rsid w:val="00FA24B6"/>
    <w:rsid w:val="00FA4702"/>
    <w:rsid w:val="00FA4816"/>
    <w:rsid w:val="00FA53F5"/>
    <w:rsid w:val="00FA5D19"/>
    <w:rsid w:val="00FA69CC"/>
    <w:rsid w:val="00FA77DA"/>
    <w:rsid w:val="00FB0063"/>
    <w:rsid w:val="00FB0160"/>
    <w:rsid w:val="00FB1920"/>
    <w:rsid w:val="00FB38DB"/>
    <w:rsid w:val="00FC1756"/>
    <w:rsid w:val="00FC2102"/>
    <w:rsid w:val="00FC290E"/>
    <w:rsid w:val="00FC2C8A"/>
    <w:rsid w:val="00FC31D3"/>
    <w:rsid w:val="00FC51E7"/>
    <w:rsid w:val="00FC5D7E"/>
    <w:rsid w:val="00FC6E49"/>
    <w:rsid w:val="00FD201F"/>
    <w:rsid w:val="00FD28CD"/>
    <w:rsid w:val="00FD338B"/>
    <w:rsid w:val="00FD4812"/>
    <w:rsid w:val="00FD4EC8"/>
    <w:rsid w:val="00FD61F9"/>
    <w:rsid w:val="00FD6BDD"/>
    <w:rsid w:val="00FD727A"/>
    <w:rsid w:val="00FE0CF5"/>
    <w:rsid w:val="00FE1E44"/>
    <w:rsid w:val="00FE3953"/>
    <w:rsid w:val="00FE47F5"/>
    <w:rsid w:val="00FE5FB4"/>
    <w:rsid w:val="00FF0200"/>
    <w:rsid w:val="00FF055A"/>
    <w:rsid w:val="00FF0594"/>
    <w:rsid w:val="00FF05F8"/>
    <w:rsid w:val="00FF1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AF651"/>
  <w15:chartTrackingRefBased/>
  <w15:docId w15:val="{9027FEE0-488B-4FD2-9849-684719BD6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127B"/>
    <w:pPr>
      <w:spacing w:after="0" w:line="240" w:lineRule="auto"/>
      <w:jc w:val="both"/>
    </w:pPr>
    <w:rPr>
      <w:rFonts w:ascii="Calibri" w:hAnsi="Calibri" w:cs="Times New Roman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6F81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5F44"/>
    <w:pPr>
      <w:outlineLvl w:val="1"/>
    </w:pPr>
    <w:rPr>
      <w:rFonts w:ascii="Verdana Pro Cond" w:hAnsi="Verdana Pro Cond"/>
      <w:color w:val="7030A0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48F4"/>
    <w:pPr>
      <w:keepNext/>
      <w:keepLines/>
      <w:numPr>
        <w:numId w:val="28"/>
      </w:numPr>
      <w:spacing w:before="40"/>
      <w:outlineLvl w:val="2"/>
    </w:pPr>
    <w:rPr>
      <w:rFonts w:asciiTheme="majorHAnsi" w:eastAsiaTheme="majorEastAsia" w:hAnsiTheme="majorHAnsi" w:cstheme="majorBidi"/>
      <w:b/>
      <w:bCs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6F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03EF6"/>
    <w:pPr>
      <w:contextualSpacing/>
    </w:pPr>
    <w:rPr>
      <w:rFonts w:ascii="Lucida Sans" w:eastAsiaTheme="majorEastAsia" w:hAnsi="Lucida Sans"/>
      <w:spacing w:val="-10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403EF6"/>
    <w:rPr>
      <w:rFonts w:ascii="Lucida Sans" w:eastAsiaTheme="majorEastAsia" w:hAnsi="Lucida Sans" w:cs="Times New Roman"/>
      <w:spacing w:val="-10"/>
      <w:kern w:val="28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75440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440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E6AD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D5F44"/>
    <w:rPr>
      <w:rFonts w:ascii="Verdana Pro Cond" w:hAnsi="Verdana Pro Cond" w:cs="Times New Roman"/>
      <w:color w:val="7030A0"/>
      <w:sz w:val="24"/>
      <w:szCs w:val="24"/>
    </w:rPr>
  </w:style>
  <w:style w:type="character" w:styleId="SubtleReference">
    <w:name w:val="Subtle Reference"/>
    <w:aliases w:val="Windows Click"/>
    <w:uiPriority w:val="31"/>
    <w:qFormat/>
    <w:rsid w:val="0085402E"/>
    <w:rPr>
      <w:rFonts w:ascii="Lucida Sans Typewriter" w:hAnsi="Lucida Sans Typewriter"/>
      <w:b/>
      <w:bCs/>
      <w:color w:val="7030A0"/>
      <w:sz w:val="20"/>
      <w:szCs w:val="16"/>
    </w:rPr>
  </w:style>
  <w:style w:type="paragraph" w:styleId="NoSpacing">
    <w:name w:val="No Spacing"/>
    <w:link w:val="NoSpacingChar"/>
    <w:uiPriority w:val="1"/>
    <w:qFormat/>
    <w:rsid w:val="0066092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60920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22B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2B54"/>
    <w:rPr>
      <w:rFonts w:ascii="Calibri" w:hAnsi="Calibri" w:cs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722B5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B54"/>
    <w:rPr>
      <w:rFonts w:ascii="Calibri" w:hAnsi="Calibri" w:cs="Times New Roman"/>
      <w:sz w:val="24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22B54"/>
  </w:style>
  <w:style w:type="paragraph" w:styleId="NormalWeb">
    <w:name w:val="Normal (Web)"/>
    <w:basedOn w:val="Normal"/>
    <w:uiPriority w:val="99"/>
    <w:unhideWhenUsed/>
    <w:rsid w:val="00D5161D"/>
    <w:pPr>
      <w:spacing w:before="100" w:beforeAutospacing="1" w:after="100" w:afterAutospacing="1"/>
      <w:jc w:val="left"/>
    </w:pPr>
    <w:rPr>
      <w:rFonts w:ascii="Times New Roman" w:eastAsia="Times New Roman" w:hAnsi="Times New Roman"/>
      <w:szCs w:val="24"/>
    </w:rPr>
  </w:style>
  <w:style w:type="paragraph" w:customStyle="1" w:styleId="CODE">
    <w:name w:val="CODE"/>
    <w:basedOn w:val="Normal"/>
    <w:qFormat/>
    <w:rsid w:val="004A1FBE"/>
    <w:pPr>
      <w:ind w:left="360"/>
    </w:pPr>
    <w:rPr>
      <w:rFonts w:ascii="Courier New" w:hAnsi="Courier New" w:cs="Courier New"/>
      <w:b/>
      <w:bCs/>
      <w:color w:val="1F3864" w:themeColor="accent1" w:themeShade="8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8B48F4"/>
    <w:rPr>
      <w:rFonts w:asciiTheme="majorHAnsi" w:eastAsiaTheme="majorEastAsia" w:hAnsiTheme="majorHAnsi" w:cstheme="majorBidi"/>
      <w:b/>
      <w:bCs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1C1F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3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5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4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0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4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6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0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44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en.wikipedia.org/wiki/Nyquist%E2%80%93Shannon_sampling_theore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Nyquist%E2%80%93Shannon_sampling_theore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ynn\OneDrive%20-%20BYU-Idaho\All-Classes-Support\ECEN-361\ECEN-361-Lab-Instruction-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1C1B7A-1C81-48AF-8652-893718D28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ECEN-361-Lab-Instruction-Template</Template>
  <TotalTime>1015</TotalTime>
  <Pages>7</Pages>
  <Words>812</Words>
  <Characters>4631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5433</CharactersWithSpaces>
  <SharedDoc>false</SharedDoc>
  <HLinks>
    <vt:vector size="6" baseType="variant">
      <vt:variant>
        <vt:i4>4390940</vt:i4>
      </vt:variant>
      <vt:variant>
        <vt:i4>0</vt:i4>
      </vt:variant>
      <vt:variant>
        <vt:i4>0</vt:i4>
      </vt:variant>
      <vt:variant>
        <vt:i4>5</vt:i4>
      </vt:variant>
      <vt:variant>
        <vt:lpwstr>https://byui.instructure.com/courses/251502/files/113360890?module_item_id=31336740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Lynn Watson</dc:creator>
  <cp:keywords/>
  <dc:description/>
  <cp:lastModifiedBy>Watson, Lynn</cp:lastModifiedBy>
  <cp:revision>248</cp:revision>
  <cp:lastPrinted>2023-08-30T03:01:00Z</cp:lastPrinted>
  <dcterms:created xsi:type="dcterms:W3CDTF">2023-11-11T22:07:00Z</dcterms:created>
  <dcterms:modified xsi:type="dcterms:W3CDTF">2023-11-12T15:01:00Z</dcterms:modified>
</cp:coreProperties>
</file>